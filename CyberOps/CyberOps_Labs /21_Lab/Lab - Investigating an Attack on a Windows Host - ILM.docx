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27FC" w14:textId="2839B9A6" w:rsidR="004D36D7" w:rsidRPr="00FD4A68" w:rsidRDefault="00000000" w:rsidP="00352E5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0D3D55688E48DDB6EC995446F5394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1225E">
            <w:t>Lab - Investigating an Attack on a Windows Host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482BD5F3" w14:textId="77777777" w:rsidR="00D778DF" w:rsidRPr="009A1CF4" w:rsidRDefault="00D778DF" w:rsidP="00D778DF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3B699ECE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3D4DFD13" w14:textId="0C5E362E" w:rsidR="003226F2" w:rsidRDefault="003226F2" w:rsidP="003226F2">
      <w:pPr>
        <w:pStyle w:val="BodyTextL25"/>
      </w:pPr>
      <w:r>
        <w:t>In this lab you will:</w:t>
      </w:r>
    </w:p>
    <w:p w14:paraId="1551434D" w14:textId="6068B862" w:rsidR="00EF5A17" w:rsidRDefault="00EF5A17" w:rsidP="00EF5A17">
      <w:pPr>
        <w:pStyle w:val="BodyTextL25Bold"/>
      </w:pPr>
      <w:r>
        <w:t>Part 1: Investigate the Attac</w:t>
      </w:r>
      <w:r w:rsidR="004461D1">
        <w:t>k</w:t>
      </w:r>
      <w:r w:rsidR="00261165">
        <w:t xml:space="preserve"> </w:t>
      </w:r>
      <w:r w:rsidR="00CF6445">
        <w:t xml:space="preserve">with </w:t>
      </w:r>
      <w:proofErr w:type="spellStart"/>
      <w:r w:rsidR="00CF6445">
        <w:t>Sguil</w:t>
      </w:r>
      <w:proofErr w:type="spellEnd"/>
    </w:p>
    <w:p w14:paraId="0C36E586" w14:textId="14CE3078" w:rsidR="00EF5A17" w:rsidRDefault="00EF5A17" w:rsidP="00EF5A17">
      <w:pPr>
        <w:pStyle w:val="BodyTextL25Bold"/>
      </w:pPr>
      <w:r>
        <w:t>Part 2: Use Kibana to Investigate Alerts</w:t>
      </w:r>
    </w:p>
    <w:p w14:paraId="24799582" w14:textId="77777777" w:rsidR="003226F2" w:rsidRDefault="003226F2" w:rsidP="003226F2">
      <w:pPr>
        <w:pStyle w:val="BodyTextL25"/>
      </w:pPr>
      <w:r w:rsidRPr="00C15114">
        <w:t>This lab is based on an exercise from the website malware-traffic-analysis.net which is an excellent resource for learning how to analyze network and host attacks. Thanks to brad@malware-traffic-analysis.net for permission to use materials from his site.</w:t>
      </w:r>
    </w:p>
    <w:p w14:paraId="52A70A13" w14:textId="424487DC" w:rsidR="003226F2" w:rsidRPr="00C15114" w:rsidRDefault="003226F2" w:rsidP="003226F2">
      <w:pPr>
        <w:pStyle w:val="InstNoteRedL25"/>
      </w:pPr>
      <w:r w:rsidRPr="00450A2B">
        <w:rPr>
          <w:b/>
          <w:bCs/>
        </w:rPr>
        <w:t>Note</w:t>
      </w:r>
      <w:r w:rsidRPr="00C15114">
        <w:t xml:space="preserve">: This lab requires </w:t>
      </w:r>
      <w:r>
        <w:t>a host computer that can access the internet</w:t>
      </w:r>
      <w:r w:rsidR="00136AB0">
        <w:t>.</w:t>
      </w:r>
    </w:p>
    <w:p w14:paraId="00F81CA9" w14:textId="77777777" w:rsidR="00D778DF" w:rsidRDefault="00D778DF" w:rsidP="00D452F4">
      <w:pPr>
        <w:pStyle w:val="Heading1"/>
      </w:pPr>
      <w:r w:rsidRPr="00E70096">
        <w:t>Background / Scenario</w:t>
      </w:r>
    </w:p>
    <w:p w14:paraId="64C35814" w14:textId="6FFB6106" w:rsidR="003226F2" w:rsidRDefault="00742197" w:rsidP="004D7FA1">
      <w:pPr>
        <w:pStyle w:val="BodyTextL25"/>
      </w:pPr>
      <w:r w:rsidRPr="00232C62">
        <w:rPr>
          <w:color w:val="EE0000"/>
        </w:rPr>
        <w:t>In March 2019, network security monitoring</w:t>
      </w:r>
      <w:r w:rsidR="00DF1B34" w:rsidRPr="00232C62">
        <w:rPr>
          <w:color w:val="EE0000"/>
        </w:rPr>
        <w:t xml:space="preserve"> </w:t>
      </w:r>
      <w:r w:rsidRPr="00232C62">
        <w:rPr>
          <w:color w:val="EE0000"/>
        </w:rPr>
        <w:t>tools</w:t>
      </w:r>
      <w:r w:rsidR="00DF1B34" w:rsidRPr="00232C62">
        <w:rPr>
          <w:color w:val="EE0000"/>
        </w:rPr>
        <w:t xml:space="preserve"> alert</w:t>
      </w:r>
      <w:r w:rsidRPr="00232C62">
        <w:rPr>
          <w:color w:val="EE0000"/>
        </w:rPr>
        <w:t>ed</w:t>
      </w:r>
      <w:r w:rsidR="00DF1B34" w:rsidRPr="00232C62">
        <w:rPr>
          <w:color w:val="EE0000"/>
        </w:rPr>
        <w:t xml:space="preserve"> that a Windows computer </w:t>
      </w:r>
      <w:r w:rsidRPr="00232C62">
        <w:rPr>
          <w:color w:val="EE0000"/>
        </w:rPr>
        <w:t xml:space="preserve">on the network </w:t>
      </w:r>
      <w:r w:rsidR="00DF1B34" w:rsidRPr="00232C62">
        <w:rPr>
          <w:color w:val="EE0000"/>
        </w:rPr>
        <w:t>was infected with malware.</w:t>
      </w:r>
      <w:r w:rsidRPr="00232C62">
        <w:rPr>
          <w:color w:val="EE0000"/>
        </w:rPr>
        <w:t xml:space="preserve"> </w:t>
      </w:r>
      <w:r w:rsidRPr="00232C62">
        <w:rPr>
          <w:color w:val="1F497D" w:themeColor="text2"/>
        </w:rPr>
        <w:t>In this task, you are to investigate the alerts and answer the following questions</w:t>
      </w:r>
      <w:r>
        <w:t>:</w:t>
      </w:r>
    </w:p>
    <w:p w14:paraId="7A54C507" w14:textId="11F5997D" w:rsidR="009675C6" w:rsidRDefault="009675C6" w:rsidP="009675C6">
      <w:pPr>
        <w:pStyle w:val="Bulletlevel1"/>
      </w:pPr>
      <w:r>
        <w:t xml:space="preserve">What was the </w:t>
      </w:r>
      <w:r w:rsidRPr="00232C62">
        <w:rPr>
          <w:color w:val="EE0000"/>
        </w:rPr>
        <w:t xml:space="preserve">specific time </w:t>
      </w:r>
      <w:r>
        <w:t>of the attack on 2019-03-19?</w:t>
      </w:r>
    </w:p>
    <w:p w14:paraId="2117A17E" w14:textId="336AE904" w:rsidR="009675C6" w:rsidRDefault="009675C6" w:rsidP="009675C6">
      <w:pPr>
        <w:pStyle w:val="Bulletlevel1"/>
      </w:pPr>
      <w:r w:rsidRPr="00232C62">
        <w:rPr>
          <w:color w:val="EE0000"/>
        </w:rPr>
        <w:t>Which Windows host computer was infected? Who was the user</w:t>
      </w:r>
      <w:r>
        <w:t xml:space="preserve">? </w:t>
      </w:r>
    </w:p>
    <w:p w14:paraId="4AFB80F7" w14:textId="3B04523D" w:rsidR="003226F2" w:rsidRPr="00232C62" w:rsidRDefault="009675C6" w:rsidP="009675C6">
      <w:pPr>
        <w:pStyle w:val="Bulletlevel1"/>
        <w:rPr>
          <w:color w:val="EE0000"/>
        </w:rPr>
      </w:pPr>
      <w:r w:rsidRPr="00232C62">
        <w:rPr>
          <w:color w:val="EE0000"/>
        </w:rPr>
        <w:t>What was the computer infected with?</w:t>
      </w:r>
    </w:p>
    <w:p w14:paraId="7CF42B95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A264C27" w14:textId="684C6FA7" w:rsidR="00136AB0" w:rsidRDefault="00136AB0" w:rsidP="00D1690D">
      <w:pPr>
        <w:pStyle w:val="Bulletlevel1"/>
      </w:pPr>
      <w:r w:rsidRPr="00D1690D">
        <w:t>Security Onion virtual machine</w:t>
      </w:r>
    </w:p>
    <w:p w14:paraId="57643A79" w14:textId="3D5B2EFF" w:rsidR="0021365C" w:rsidRPr="00D1690D" w:rsidRDefault="0021365C" w:rsidP="00D1690D">
      <w:pPr>
        <w:pStyle w:val="Bulletlevel1"/>
      </w:pPr>
      <w:r>
        <w:t>Internet access</w:t>
      </w:r>
    </w:p>
    <w:p w14:paraId="61805AC0" w14:textId="31A8EEC8" w:rsidR="003F306A" w:rsidRPr="004F6806" w:rsidRDefault="00125806" w:rsidP="0070422B">
      <w:pPr>
        <w:pStyle w:val="Heading1"/>
      </w:pPr>
      <w:r>
        <w:t>Instructions</w:t>
      </w:r>
    </w:p>
    <w:p w14:paraId="406D765E" w14:textId="0C4FD877" w:rsidR="003F306A" w:rsidRPr="004320FA" w:rsidRDefault="003F306A" w:rsidP="003F306A">
      <w:pPr>
        <w:pStyle w:val="Heading2"/>
      </w:pPr>
      <w:r>
        <w:t xml:space="preserve">Investigate the </w:t>
      </w:r>
      <w:r w:rsidR="002C077A">
        <w:t>Attack</w:t>
      </w:r>
      <w:r>
        <w:t xml:space="preserve"> with </w:t>
      </w:r>
      <w:proofErr w:type="spellStart"/>
      <w:r>
        <w:t>Sguil</w:t>
      </w:r>
      <w:proofErr w:type="spellEnd"/>
    </w:p>
    <w:p w14:paraId="4262C406" w14:textId="25FFF4A7" w:rsidR="003F306A" w:rsidRPr="00232C62" w:rsidRDefault="003F306A" w:rsidP="003F306A">
      <w:pPr>
        <w:pStyle w:val="BodyTextL25"/>
        <w:rPr>
          <w:color w:val="EE0000"/>
        </w:rPr>
      </w:pPr>
      <w:r>
        <w:t xml:space="preserve">In Part </w:t>
      </w:r>
      <w:r w:rsidR="008F06FF">
        <w:t>1</w:t>
      </w:r>
      <w:r>
        <w:t xml:space="preserve">, you will </w:t>
      </w:r>
      <w:r w:rsidRPr="00232C62">
        <w:rPr>
          <w:color w:val="EE0000"/>
        </w:rPr>
        <w:t xml:space="preserve">use </w:t>
      </w:r>
      <w:proofErr w:type="spellStart"/>
      <w:r w:rsidRPr="00232C62">
        <w:rPr>
          <w:color w:val="EE0000"/>
        </w:rPr>
        <w:t>Sguil</w:t>
      </w:r>
      <w:proofErr w:type="spellEnd"/>
      <w:r w:rsidRPr="00232C62">
        <w:rPr>
          <w:color w:val="EE0000"/>
        </w:rPr>
        <w:t xml:space="preserve"> to check the IDS alerts </w:t>
      </w:r>
      <w:r>
        <w:t xml:space="preserve">and </w:t>
      </w:r>
      <w:r w:rsidRPr="00232C62">
        <w:rPr>
          <w:color w:val="EE0000"/>
        </w:rPr>
        <w:t xml:space="preserve">gather more information about the series of events related to </w:t>
      </w:r>
      <w:r w:rsidR="00514041" w:rsidRPr="00232C62">
        <w:rPr>
          <w:color w:val="EE0000"/>
        </w:rPr>
        <w:t>an</w:t>
      </w:r>
      <w:r w:rsidRPr="00232C62">
        <w:rPr>
          <w:color w:val="EE0000"/>
        </w:rPr>
        <w:t xml:space="preserve"> attack</w:t>
      </w:r>
      <w:r w:rsidR="00514041" w:rsidRPr="00232C62">
        <w:rPr>
          <w:color w:val="EE0000"/>
        </w:rPr>
        <w:t xml:space="preserve"> on 3-19-2019</w:t>
      </w:r>
      <w:r w:rsidRPr="00232C62">
        <w:rPr>
          <w:color w:val="EE0000"/>
        </w:rPr>
        <w:t>.</w:t>
      </w:r>
    </w:p>
    <w:p w14:paraId="05987FE7" w14:textId="00772C87" w:rsidR="004931DB" w:rsidRPr="00232C62" w:rsidRDefault="004931DB" w:rsidP="003F306A">
      <w:pPr>
        <w:pStyle w:val="BodyTextL25"/>
        <w:rPr>
          <w:color w:val="EE0000"/>
        </w:rPr>
      </w:pPr>
      <w:r>
        <w:rPr>
          <w:b/>
          <w:bCs/>
        </w:rPr>
        <w:t>Note</w:t>
      </w:r>
      <w:r>
        <w:t xml:space="preserve">: The alert IDs used in this lab are for example only. The alert </w:t>
      </w:r>
      <w:r w:rsidRPr="00232C62">
        <w:rPr>
          <w:color w:val="EE0000"/>
        </w:rPr>
        <w:t>IDs on your VM may</w:t>
      </w:r>
      <w:r w:rsidR="005B0EE2" w:rsidRPr="00232C62">
        <w:rPr>
          <w:color w:val="EE0000"/>
        </w:rPr>
        <w:t xml:space="preserve"> </w:t>
      </w:r>
      <w:r w:rsidRPr="00232C62">
        <w:rPr>
          <w:color w:val="EE0000"/>
        </w:rPr>
        <w:t>be different.</w:t>
      </w:r>
    </w:p>
    <w:p w14:paraId="7DE70A8C" w14:textId="051FCED4" w:rsidR="00D65692" w:rsidRDefault="00514041" w:rsidP="00514041">
      <w:pPr>
        <w:pStyle w:val="Heading3"/>
        <w:numPr>
          <w:ilvl w:val="2"/>
          <w:numId w:val="2"/>
        </w:numPr>
      </w:pPr>
      <w:r>
        <w:t>O</w:t>
      </w:r>
      <w:r w:rsidR="003F306A">
        <w:t xml:space="preserve">pen </w:t>
      </w:r>
      <w:proofErr w:type="spellStart"/>
      <w:r w:rsidR="003F306A">
        <w:t>Sguil</w:t>
      </w:r>
      <w:proofErr w:type="spellEnd"/>
      <w:r w:rsidR="003F306A">
        <w:t xml:space="preserve"> and </w:t>
      </w:r>
      <w:r w:rsidR="000856CE">
        <w:t>l</w:t>
      </w:r>
      <w:r w:rsidR="003F306A">
        <w:t xml:space="preserve">ocate the </w:t>
      </w:r>
      <w:r w:rsidR="000856CE">
        <w:t>a</w:t>
      </w:r>
      <w:r w:rsidR="003F306A">
        <w:t>lerts</w:t>
      </w:r>
      <w:r w:rsidR="00103727">
        <w:t xml:space="preserve"> on 3-19-2019</w:t>
      </w:r>
      <w:r>
        <w:t>.</w:t>
      </w:r>
    </w:p>
    <w:p w14:paraId="6EAEFF0A" w14:textId="601E908C" w:rsidR="00514041" w:rsidRDefault="00514041" w:rsidP="00514041">
      <w:pPr>
        <w:pStyle w:val="SubStepAlpha"/>
        <w:numPr>
          <w:ilvl w:val="3"/>
          <w:numId w:val="2"/>
        </w:numPr>
      </w:pPr>
      <w:r>
        <w:t>Login to Security Onion</w:t>
      </w:r>
      <w:r w:rsidR="00B02CCF">
        <w:t xml:space="preserve"> VM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2385BF9" w14:textId="3977452C" w:rsidR="00D65692" w:rsidRDefault="003F306A" w:rsidP="00D65692">
      <w:pPr>
        <w:pStyle w:val="SubStepAlpha"/>
        <w:numPr>
          <w:ilvl w:val="3"/>
          <w:numId w:val="2"/>
        </w:numPr>
      </w:pPr>
      <w:r w:rsidRPr="00F039FE">
        <w:t xml:space="preserve">Launch </w:t>
      </w:r>
      <w:proofErr w:type="spellStart"/>
      <w:r w:rsidRPr="00F039FE">
        <w:t>Sguil</w:t>
      </w:r>
      <w:proofErr w:type="spellEnd"/>
      <w:r w:rsidRPr="00F039FE">
        <w:t xml:space="preserve"> from the desktop. </w:t>
      </w:r>
      <w:r w:rsidRPr="00232C62">
        <w:rPr>
          <w:color w:val="EE0000"/>
        </w:rPr>
        <w:t xml:space="preserve">Login with username </w:t>
      </w:r>
      <w:r w:rsidRPr="00232C62">
        <w:rPr>
          <w:b/>
          <w:bCs/>
          <w:color w:val="EE0000"/>
        </w:rPr>
        <w:t>analyst</w:t>
      </w:r>
      <w:r w:rsidRPr="00232C62">
        <w:rPr>
          <w:color w:val="EE0000"/>
        </w:rPr>
        <w:t xml:space="preserve"> and password </w:t>
      </w:r>
      <w:proofErr w:type="spellStart"/>
      <w:r w:rsidRPr="00232C62">
        <w:rPr>
          <w:b/>
          <w:bCs/>
          <w:color w:val="EE0000"/>
        </w:rPr>
        <w:t>cyberops</w:t>
      </w:r>
      <w:proofErr w:type="spellEnd"/>
      <w:r w:rsidRPr="00232C62">
        <w:rPr>
          <w:color w:val="EE0000"/>
        </w:rPr>
        <w:t xml:space="preserve">. </w:t>
      </w:r>
      <w:r w:rsidR="002C077A" w:rsidRPr="00232C62">
        <w:rPr>
          <w:color w:val="EE0000"/>
        </w:rPr>
        <w:t xml:space="preserve">Click </w:t>
      </w:r>
      <w:r w:rsidR="002C077A" w:rsidRPr="00232C62">
        <w:rPr>
          <w:b/>
          <w:bCs/>
          <w:color w:val="EE0000"/>
        </w:rPr>
        <w:t>Select All</w:t>
      </w:r>
      <w:r w:rsidR="002C077A" w:rsidRPr="00232C62">
        <w:rPr>
          <w:color w:val="EE0000"/>
        </w:rPr>
        <w:t xml:space="preserve"> and </w:t>
      </w:r>
      <w:r w:rsidR="002C077A" w:rsidRPr="00232C62">
        <w:rPr>
          <w:b/>
          <w:bCs/>
          <w:color w:val="EE0000"/>
        </w:rPr>
        <w:t xml:space="preserve">Start </w:t>
      </w:r>
      <w:proofErr w:type="spellStart"/>
      <w:r w:rsidR="002C077A" w:rsidRPr="00232C62">
        <w:rPr>
          <w:b/>
          <w:bCs/>
          <w:color w:val="EE0000"/>
        </w:rPr>
        <w:t>Sguil</w:t>
      </w:r>
      <w:proofErr w:type="spellEnd"/>
      <w:r w:rsidR="002C077A" w:rsidRPr="00232C62">
        <w:rPr>
          <w:color w:val="EE0000"/>
        </w:rPr>
        <w:t xml:space="preserve"> </w:t>
      </w:r>
      <w:r w:rsidR="002C077A">
        <w:t>to view all the alerts</w:t>
      </w:r>
      <w:r>
        <w:t xml:space="preserve"> </w:t>
      </w:r>
      <w:r w:rsidR="002C077A">
        <w:t>generated by the network sensors.</w:t>
      </w:r>
    </w:p>
    <w:p w14:paraId="3FEA3E93" w14:textId="31875EAE" w:rsidR="003F306A" w:rsidRPr="00232C62" w:rsidRDefault="003F306A" w:rsidP="003F306A">
      <w:pPr>
        <w:pStyle w:val="SubStepAlpha"/>
        <w:numPr>
          <w:ilvl w:val="3"/>
          <w:numId w:val="2"/>
        </w:numPr>
        <w:rPr>
          <w:color w:val="EE0000"/>
        </w:rPr>
      </w:pPr>
      <w:r w:rsidRPr="00232C62">
        <w:rPr>
          <w:color w:val="EE0000"/>
        </w:rPr>
        <w:t xml:space="preserve">Locate the group of alerts from </w:t>
      </w:r>
      <w:r w:rsidR="00B02CCF" w:rsidRPr="00232C62">
        <w:rPr>
          <w:color w:val="EE0000"/>
        </w:rPr>
        <w:t xml:space="preserve">19 </w:t>
      </w:r>
      <w:r w:rsidR="002C077A" w:rsidRPr="00232C62">
        <w:rPr>
          <w:color w:val="EE0000"/>
        </w:rPr>
        <w:t xml:space="preserve">March </w:t>
      </w:r>
      <w:r w:rsidRPr="00232C62">
        <w:rPr>
          <w:color w:val="EE0000"/>
        </w:rPr>
        <w:t>201</w:t>
      </w:r>
      <w:r w:rsidR="002C077A" w:rsidRPr="00232C62">
        <w:rPr>
          <w:color w:val="EE0000"/>
        </w:rPr>
        <w:t>9</w:t>
      </w:r>
      <w:r w:rsidRPr="00232C62">
        <w:rPr>
          <w:color w:val="EE0000"/>
        </w:rPr>
        <w:t>.</w:t>
      </w:r>
    </w:p>
    <w:p w14:paraId="563A205B" w14:textId="314814ED" w:rsidR="00DD457F" w:rsidRDefault="000856CE" w:rsidP="00FC1341">
      <w:pPr>
        <w:pStyle w:val="Heading4"/>
      </w:pPr>
      <w:r>
        <w:t>Question:</w:t>
      </w:r>
    </w:p>
    <w:p w14:paraId="186F612D" w14:textId="3557882A" w:rsidR="003F306A" w:rsidRDefault="003F306A" w:rsidP="007C09D1">
      <w:pPr>
        <w:pStyle w:val="BodyTextL50"/>
        <w:spacing w:before="0"/>
      </w:pPr>
      <w:r w:rsidRPr="00F039FE">
        <w:t xml:space="preserve">According to </w:t>
      </w:r>
      <w:proofErr w:type="spellStart"/>
      <w:r w:rsidRPr="00F039FE">
        <w:t>Sguil</w:t>
      </w:r>
      <w:proofErr w:type="spellEnd"/>
      <w:r>
        <w:t xml:space="preserve">, </w:t>
      </w:r>
      <w:r w:rsidRPr="00F039FE">
        <w:t>wh</w:t>
      </w:r>
      <w:r>
        <w:t>at</w:t>
      </w:r>
      <w:r w:rsidRPr="00F039FE">
        <w:t xml:space="preserve"> </w:t>
      </w:r>
      <w:r>
        <w:t xml:space="preserve">are the timestamps for the </w:t>
      </w:r>
      <w:r w:rsidRPr="00232C62">
        <w:rPr>
          <w:color w:val="EE0000"/>
        </w:rPr>
        <w:t xml:space="preserve">first and last of the alerts that </w:t>
      </w:r>
      <w:r>
        <w:t xml:space="preserve">occurred </w:t>
      </w:r>
      <w:r w:rsidR="00D65692">
        <w:t xml:space="preserve">on 3-19-2019? </w:t>
      </w:r>
      <w:r w:rsidR="00D30FBB">
        <w:t xml:space="preserve">What is interesting about the </w:t>
      </w:r>
      <w:r w:rsidR="00D30FBB" w:rsidRPr="00232C62">
        <w:rPr>
          <w:color w:val="EE0000"/>
        </w:rPr>
        <w:t xml:space="preserve">timestamps </w:t>
      </w:r>
      <w:r w:rsidR="00D30FBB">
        <w:t>of all the alerts on 3-19-2019</w:t>
      </w:r>
      <w:r w:rsidR="00D65692">
        <w:t>?</w:t>
      </w:r>
    </w:p>
    <w:p w14:paraId="03EFB1AD" w14:textId="7A0F7258" w:rsidR="003F306A" w:rsidRPr="00A00F42" w:rsidRDefault="00DD457F" w:rsidP="00A00F42">
      <w:pPr>
        <w:pStyle w:val="AnswerLineL50"/>
        <w:spacing w:after="360"/>
      </w:pPr>
      <w:r w:rsidRPr="00232C62">
        <w:rPr>
          <w:highlight w:val="yellow"/>
        </w:rPr>
        <w:t>Type your answers here.</w:t>
      </w:r>
    </w:p>
    <w:p w14:paraId="4E18E5FB" w14:textId="118026F0" w:rsidR="003F306A" w:rsidRPr="00D30FBB" w:rsidRDefault="00D65692" w:rsidP="00D30FBB">
      <w:pPr>
        <w:pStyle w:val="BodyTextL50"/>
        <w:rPr>
          <w:b/>
          <w:shd w:val="clear" w:color="auto" w:fill="BFBFBF"/>
        </w:rPr>
      </w:pPr>
      <w:r>
        <w:rPr>
          <w:rStyle w:val="AnswerGray"/>
        </w:rPr>
        <w:lastRenderedPageBreak/>
        <w:t>01</w:t>
      </w:r>
      <w:r w:rsidR="003F306A" w:rsidRPr="00450A2B">
        <w:rPr>
          <w:rStyle w:val="AnswerGray"/>
        </w:rPr>
        <w:t>:</w:t>
      </w:r>
      <w:r>
        <w:rPr>
          <w:rStyle w:val="AnswerGray"/>
        </w:rPr>
        <w:t>45</w:t>
      </w:r>
      <w:r w:rsidR="003F306A" w:rsidRPr="00450A2B">
        <w:rPr>
          <w:rStyle w:val="AnswerGray"/>
        </w:rPr>
        <w:t>:</w:t>
      </w:r>
      <w:r>
        <w:rPr>
          <w:rStyle w:val="AnswerGray"/>
        </w:rPr>
        <w:t>03</w:t>
      </w:r>
      <w:r w:rsidR="003F306A" w:rsidRPr="00450A2B">
        <w:rPr>
          <w:rStyle w:val="AnswerGray"/>
        </w:rPr>
        <w:t xml:space="preserve"> to</w:t>
      </w:r>
      <w:r>
        <w:rPr>
          <w:rStyle w:val="AnswerGray"/>
        </w:rPr>
        <w:t xml:space="preserve"> 04</w:t>
      </w:r>
      <w:r w:rsidR="003F306A" w:rsidRPr="00450A2B">
        <w:rPr>
          <w:rStyle w:val="AnswerGray"/>
        </w:rPr>
        <w:t>:5</w:t>
      </w:r>
      <w:r>
        <w:rPr>
          <w:rStyle w:val="AnswerGray"/>
        </w:rPr>
        <w:t>4</w:t>
      </w:r>
      <w:r w:rsidR="003F306A" w:rsidRPr="00450A2B">
        <w:rPr>
          <w:rStyle w:val="AnswerGray"/>
        </w:rPr>
        <w:t>:</w:t>
      </w:r>
      <w:r>
        <w:rPr>
          <w:rStyle w:val="AnswerGray"/>
        </w:rPr>
        <w:t>34.</w:t>
      </w:r>
      <w:r w:rsidR="003F306A">
        <w:rPr>
          <w:rStyle w:val="AnswerGray"/>
        </w:rPr>
        <w:t xml:space="preserve"> The </w:t>
      </w:r>
      <w:r w:rsidR="00D30FBB">
        <w:rPr>
          <w:rStyle w:val="AnswerGray"/>
        </w:rPr>
        <w:t>alerts show suspicious activity for</w:t>
      </w:r>
      <w:r>
        <w:rPr>
          <w:rStyle w:val="AnswerGray"/>
        </w:rPr>
        <w:t xml:space="preserve"> </w:t>
      </w:r>
      <w:r w:rsidR="00D30FBB">
        <w:rPr>
          <w:rStyle w:val="AnswerGray"/>
        </w:rPr>
        <w:t xml:space="preserve">a little over 3 </w:t>
      </w:r>
      <w:proofErr w:type="gramStart"/>
      <w:r w:rsidR="00D30FBB">
        <w:rPr>
          <w:rStyle w:val="AnswerGray"/>
        </w:rPr>
        <w:t>hours</w:t>
      </w:r>
      <w:proofErr w:type="gramEnd"/>
      <w:r w:rsidR="00D30FBB">
        <w:rPr>
          <w:rStyle w:val="AnswerGray"/>
        </w:rPr>
        <w:t xml:space="preserve"> but </w:t>
      </w:r>
      <w:proofErr w:type="gramStart"/>
      <w:r w:rsidR="00D30FBB">
        <w:rPr>
          <w:rStyle w:val="AnswerGray"/>
        </w:rPr>
        <w:t>the majority of</w:t>
      </w:r>
      <w:proofErr w:type="gramEnd"/>
      <w:r w:rsidR="00D30FBB">
        <w:rPr>
          <w:rStyle w:val="AnswerGray"/>
        </w:rPr>
        <w:t xml:space="preserve"> the alerts took place for a little over 3 minutes</w:t>
      </w:r>
      <w:r>
        <w:rPr>
          <w:rStyle w:val="AnswerGray"/>
        </w:rPr>
        <w:t xml:space="preserve"> and 43 seconds</w:t>
      </w:r>
      <w:r w:rsidR="003F306A">
        <w:rPr>
          <w:rStyle w:val="AnswerGray"/>
        </w:rPr>
        <w:t>.</w:t>
      </w:r>
    </w:p>
    <w:p w14:paraId="7195E8DF" w14:textId="3DA297EC" w:rsidR="00A4588B" w:rsidRDefault="00A4588B" w:rsidP="00A00F42">
      <w:pPr>
        <w:pStyle w:val="Heading3"/>
      </w:pPr>
      <w:r>
        <w:t>Review the alerts in detail</w:t>
      </w:r>
      <w:r w:rsidR="00B02CCF">
        <w:t>.</w:t>
      </w:r>
    </w:p>
    <w:p w14:paraId="433B2C26" w14:textId="21AB1F9D" w:rsidR="00DB65F1" w:rsidRDefault="00D30FBB" w:rsidP="003F306A">
      <w:pPr>
        <w:pStyle w:val="SubStepAlpha"/>
        <w:numPr>
          <w:ilvl w:val="3"/>
          <w:numId w:val="2"/>
        </w:numPr>
      </w:pPr>
      <w:r>
        <w:t xml:space="preserve">In </w:t>
      </w:r>
      <w:proofErr w:type="spellStart"/>
      <w:r>
        <w:t>Sguil</w:t>
      </w:r>
      <w:proofErr w:type="spellEnd"/>
      <w:r w:rsidRPr="00232C62">
        <w:rPr>
          <w:color w:val="EE0000"/>
        </w:rPr>
        <w:t>, c</w:t>
      </w:r>
      <w:r w:rsidR="003F306A" w:rsidRPr="00232C62">
        <w:rPr>
          <w:color w:val="EE0000"/>
        </w:rPr>
        <w:t>lick the</w:t>
      </w:r>
      <w:r w:rsidRPr="00232C62">
        <w:rPr>
          <w:color w:val="EE0000"/>
        </w:rPr>
        <w:t xml:space="preserve"> first </w:t>
      </w:r>
      <w:r w:rsidR="00DB65F1" w:rsidRPr="00232C62">
        <w:rPr>
          <w:color w:val="EE0000"/>
        </w:rPr>
        <w:t xml:space="preserve">of the </w:t>
      </w:r>
      <w:r w:rsidRPr="00232C62">
        <w:rPr>
          <w:color w:val="EE0000"/>
        </w:rPr>
        <w:t>alert</w:t>
      </w:r>
      <w:r w:rsidR="00DB65F1" w:rsidRPr="00232C62">
        <w:rPr>
          <w:color w:val="EE0000"/>
        </w:rPr>
        <w:t xml:space="preserve">s </w:t>
      </w:r>
      <w:r w:rsidR="00DB65F1">
        <w:t>on</w:t>
      </w:r>
      <w:r>
        <w:t xml:space="preserve"> 3-19</w:t>
      </w:r>
      <w:r w:rsidR="00DB65F1">
        <w:t>-2019</w:t>
      </w:r>
      <w:r w:rsidR="00EC1697">
        <w:t xml:space="preserve"> (Alert ID 5.4</w:t>
      </w:r>
      <w:r w:rsidR="00B02CCF">
        <w:t>39</w:t>
      </w:r>
      <w:r w:rsidR="00EC1697">
        <w:t>)</w:t>
      </w:r>
      <w:r>
        <w:t xml:space="preserve">. </w:t>
      </w:r>
      <w:r w:rsidRPr="00232C62">
        <w:rPr>
          <w:color w:val="EE0000"/>
        </w:rPr>
        <w:t>Make sure to check the</w:t>
      </w:r>
      <w:r w:rsidR="003F306A" w:rsidRPr="00232C62">
        <w:rPr>
          <w:color w:val="EE0000"/>
        </w:rPr>
        <w:t xml:space="preserve"> </w:t>
      </w:r>
      <w:r w:rsidR="003F306A" w:rsidRPr="00232C62">
        <w:rPr>
          <w:b/>
          <w:bCs/>
          <w:color w:val="EE0000"/>
        </w:rPr>
        <w:t>Show Packet Data</w:t>
      </w:r>
      <w:r w:rsidR="003F306A" w:rsidRPr="00232C62">
        <w:rPr>
          <w:color w:val="EE0000"/>
        </w:rPr>
        <w:t xml:space="preserve"> and </w:t>
      </w:r>
      <w:r w:rsidR="003F306A" w:rsidRPr="00232C62">
        <w:rPr>
          <w:b/>
          <w:bCs/>
          <w:color w:val="EE0000"/>
        </w:rPr>
        <w:t>Show Rule</w:t>
      </w:r>
      <w:r w:rsidR="003F306A" w:rsidRPr="00232C62">
        <w:rPr>
          <w:color w:val="EE0000"/>
        </w:rPr>
        <w:t xml:space="preserve"> checkboxes to </w:t>
      </w:r>
      <w:r w:rsidR="00DB65F1" w:rsidRPr="00232C62">
        <w:rPr>
          <w:color w:val="EE0000"/>
        </w:rPr>
        <w:t>examine</w:t>
      </w:r>
      <w:r w:rsidR="003F306A" w:rsidRPr="00232C62">
        <w:rPr>
          <w:color w:val="EE0000"/>
        </w:rPr>
        <w:t xml:space="preserve"> the packet header information and the IDS signature rule related to the alert.</w:t>
      </w:r>
      <w:r w:rsidR="00DB65F1">
        <w:t xml:space="preserve"> </w:t>
      </w:r>
      <w:r w:rsidR="00DB65F1" w:rsidRPr="00232C62">
        <w:rPr>
          <w:color w:val="00B050"/>
        </w:rPr>
        <w:t xml:space="preserve">Right on the </w:t>
      </w:r>
      <w:r w:rsidR="00DB65F1" w:rsidRPr="00232C62">
        <w:rPr>
          <w:b/>
          <w:bCs/>
          <w:color w:val="00B050"/>
        </w:rPr>
        <w:t>Alert ID</w:t>
      </w:r>
      <w:r w:rsidR="00DB65F1" w:rsidRPr="00232C62">
        <w:rPr>
          <w:color w:val="00B050"/>
        </w:rPr>
        <w:t xml:space="preserve"> and pivot to Wireshark</w:t>
      </w:r>
      <w:r w:rsidR="00DB65F1">
        <w:t xml:space="preserve">. Based on the information derived from this initial </w:t>
      </w:r>
      <w:proofErr w:type="gramStart"/>
      <w:r w:rsidR="00DB65F1">
        <w:t>alert</w:t>
      </w:r>
      <w:proofErr w:type="gramEnd"/>
      <w:r w:rsidR="00DB65F1">
        <w:t xml:space="preserve"> answer the following questions:</w:t>
      </w:r>
    </w:p>
    <w:p w14:paraId="09E95456" w14:textId="575515FF" w:rsidR="00A4588B" w:rsidRDefault="00A4588B" w:rsidP="00FC1341">
      <w:pPr>
        <w:pStyle w:val="Heading4"/>
      </w:pPr>
      <w:r>
        <w:t>Questions:</w:t>
      </w:r>
    </w:p>
    <w:p w14:paraId="7DFD4BAE" w14:textId="43074B87" w:rsidR="00DB65F1" w:rsidRDefault="00DB65F1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was the </w:t>
      </w:r>
      <w:r w:rsidRPr="00232C62">
        <w:rPr>
          <w:color w:val="EE0000"/>
        </w:rPr>
        <w:t>source IP address and port number and destination IP address and port number?</w:t>
      </w:r>
    </w:p>
    <w:p w14:paraId="43706BE4" w14:textId="77777777" w:rsidR="00DD457F" w:rsidRPr="00B84B07" w:rsidRDefault="00DD457F" w:rsidP="00DD457F">
      <w:pPr>
        <w:pStyle w:val="AnswerLineL50"/>
      </w:pPr>
      <w:r w:rsidRPr="00232C62">
        <w:rPr>
          <w:highlight w:val="yellow"/>
        </w:rPr>
        <w:t>Type</w:t>
      </w:r>
      <w:r>
        <w:t xml:space="preserve"> </w:t>
      </w:r>
      <w:r w:rsidRPr="00232C62">
        <w:rPr>
          <w:highlight w:val="yellow"/>
        </w:rPr>
        <w:t>your</w:t>
      </w:r>
      <w:r>
        <w:t xml:space="preserve"> </w:t>
      </w:r>
      <w:r w:rsidRPr="00232C62">
        <w:rPr>
          <w:highlight w:val="yellow"/>
        </w:rPr>
        <w:t>answers</w:t>
      </w:r>
      <w:r>
        <w:t xml:space="preserve"> here.</w:t>
      </w:r>
    </w:p>
    <w:p w14:paraId="67C3C0E8" w14:textId="3CE88C92" w:rsidR="00DB65F1" w:rsidRDefault="00766D31" w:rsidP="00DB65F1">
      <w:pPr>
        <w:pStyle w:val="SubStepAlpha"/>
        <w:numPr>
          <w:ilvl w:val="0"/>
          <w:numId w:val="0"/>
        </w:numPr>
        <w:ind w:left="720"/>
      </w:pPr>
      <w:r>
        <w:rPr>
          <w:rStyle w:val="AnswerGray"/>
        </w:rPr>
        <w:t>Source: 10.0.90.215:52609, Destination: 10.0.90.9:53</w:t>
      </w:r>
    </w:p>
    <w:p w14:paraId="7E085B86" w14:textId="572540FA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What </w:t>
      </w:r>
      <w:r w:rsidRPr="00232C62">
        <w:rPr>
          <w:color w:val="EE0000"/>
        </w:rPr>
        <w:t xml:space="preserve">type of </w:t>
      </w:r>
      <w:r w:rsidR="00DE6B8D" w:rsidRPr="00232C62">
        <w:rPr>
          <w:color w:val="EE0000"/>
        </w:rPr>
        <w:t xml:space="preserve">protocol </w:t>
      </w:r>
      <w:r w:rsidR="00DE6B8D">
        <w:t>and</w:t>
      </w:r>
      <w:r>
        <w:t xml:space="preserve"> </w:t>
      </w:r>
      <w:r w:rsidR="00DE6B8D">
        <w:t>request or response</w:t>
      </w:r>
      <w:r>
        <w:t xml:space="preserve"> was involved?</w:t>
      </w:r>
    </w:p>
    <w:p w14:paraId="3A6CA772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51DC71BE" w14:textId="18FA23DD" w:rsidR="00D256EE" w:rsidRDefault="00D256EE" w:rsidP="00DB65F1">
      <w:pPr>
        <w:pStyle w:val="SubStepAlpha"/>
        <w:numPr>
          <w:ilvl w:val="0"/>
          <w:numId w:val="0"/>
        </w:numPr>
        <w:ind w:left="720"/>
      </w:pPr>
      <w:r>
        <w:rPr>
          <w:rStyle w:val="AnswerGray"/>
        </w:rPr>
        <w:t>UDP</w:t>
      </w:r>
      <w:r w:rsidR="00DE6B8D">
        <w:rPr>
          <w:rStyle w:val="AnswerGray"/>
        </w:rPr>
        <w:t>,</w:t>
      </w:r>
      <w:r>
        <w:rPr>
          <w:rStyle w:val="AnswerGray"/>
        </w:rPr>
        <w:t xml:space="preserve"> </w:t>
      </w:r>
      <w:r w:rsidR="004A3FE5">
        <w:rPr>
          <w:rStyle w:val="AnswerGray"/>
        </w:rPr>
        <w:t xml:space="preserve">Dynamic </w:t>
      </w:r>
      <w:r>
        <w:rPr>
          <w:rStyle w:val="AnswerGray"/>
        </w:rPr>
        <w:t>DNS</w:t>
      </w:r>
      <w:r w:rsidR="00DE6B8D">
        <w:rPr>
          <w:rStyle w:val="AnswerGray"/>
        </w:rPr>
        <w:t>,</w:t>
      </w:r>
      <w:r>
        <w:rPr>
          <w:rStyle w:val="AnswerGray"/>
        </w:rPr>
        <w:t xml:space="preserve"> </w:t>
      </w:r>
      <w:r w:rsidR="00DE6B8D">
        <w:rPr>
          <w:rStyle w:val="AnswerGray"/>
        </w:rPr>
        <w:t>update</w:t>
      </w:r>
      <w:r>
        <w:rPr>
          <w:rStyle w:val="AnswerGray"/>
        </w:rPr>
        <w:t xml:space="preserve"> and response</w:t>
      </w:r>
    </w:p>
    <w:p w14:paraId="0FADADC7" w14:textId="4ADC1491" w:rsidR="00DB65F1" w:rsidRDefault="00DB65F1" w:rsidP="00DB65F1">
      <w:pPr>
        <w:pStyle w:val="SubStepAlpha"/>
        <w:numPr>
          <w:ilvl w:val="0"/>
          <w:numId w:val="0"/>
        </w:numPr>
        <w:ind w:left="720"/>
      </w:pPr>
      <w:r>
        <w:t>What is the IDS alert and message?</w:t>
      </w:r>
    </w:p>
    <w:p w14:paraId="12DD05E3" w14:textId="77777777" w:rsidR="00DD457F" w:rsidRPr="00B84B07" w:rsidRDefault="00DD457F" w:rsidP="00DD457F">
      <w:pPr>
        <w:pStyle w:val="AnswerLineL50"/>
      </w:pPr>
      <w:r w:rsidRPr="000B0215">
        <w:rPr>
          <w:highlight w:val="yellow"/>
        </w:rPr>
        <w:t>Type your answers here.</w:t>
      </w:r>
    </w:p>
    <w:p w14:paraId="0996AE7F" w14:textId="2285CD7E" w:rsidR="00D256EE" w:rsidRDefault="00EA10A6" w:rsidP="00EA10A6">
      <w:pPr>
        <w:pStyle w:val="SubStepAlpha"/>
        <w:numPr>
          <w:ilvl w:val="0"/>
          <w:numId w:val="0"/>
        </w:numPr>
        <w:ind w:left="720"/>
      </w:pPr>
      <w:r w:rsidRPr="00EA10A6">
        <w:rPr>
          <w:rStyle w:val="AnswerGray"/>
        </w:rPr>
        <w:t xml:space="preserve">Alert </w:t>
      </w:r>
      <w:proofErr w:type="spellStart"/>
      <w:r w:rsidRPr="00EA10A6">
        <w:rPr>
          <w:rStyle w:val="AnswerGray"/>
        </w:rPr>
        <w:t>udp</w:t>
      </w:r>
      <w:proofErr w:type="spellEnd"/>
      <w:r w:rsidRPr="00EA10A6">
        <w:rPr>
          <w:rStyle w:val="AnswerGray"/>
        </w:rPr>
        <w:t xml:space="preserve"> $EXTERNAL_NET any -&gt; $HOME_NET 53, msg: “ET POLICY DNS Update from External n</w:t>
      </w:r>
      <w:r>
        <w:rPr>
          <w:rStyle w:val="AnswerGray"/>
        </w:rPr>
        <w:t>et</w:t>
      </w:r>
    </w:p>
    <w:p w14:paraId="46E53033" w14:textId="4065A244" w:rsidR="00940171" w:rsidRDefault="00DB65F1" w:rsidP="00DB65F1">
      <w:pPr>
        <w:pStyle w:val="SubStepAlpha"/>
        <w:numPr>
          <w:ilvl w:val="0"/>
          <w:numId w:val="0"/>
        </w:numPr>
        <w:ind w:left="720"/>
      </w:pPr>
      <w:r>
        <w:t xml:space="preserve">Do you think this alert </w:t>
      </w:r>
      <w:r w:rsidR="00940171">
        <w:t xml:space="preserve">was </w:t>
      </w:r>
      <w:r>
        <w:t xml:space="preserve">the result of an IDS misconfiguration or </w:t>
      </w:r>
      <w:r w:rsidR="00940171">
        <w:t>a legitimate suspicious communication?</w:t>
      </w:r>
    </w:p>
    <w:p w14:paraId="23CC3D5C" w14:textId="77777777" w:rsidR="00DD457F" w:rsidRPr="00B84B07" w:rsidRDefault="00DD457F" w:rsidP="00FC1341">
      <w:pPr>
        <w:pStyle w:val="AnswerLineL50"/>
        <w:spacing w:after="600"/>
      </w:pPr>
      <w:r>
        <w:t>Type your answers here.</w:t>
      </w:r>
    </w:p>
    <w:p w14:paraId="7DCF2B01" w14:textId="160EF3C1" w:rsidR="00EA10A6" w:rsidRPr="000B0215" w:rsidRDefault="00EA10A6" w:rsidP="00DB65F1">
      <w:pPr>
        <w:pStyle w:val="SubStepAlpha"/>
        <w:numPr>
          <w:ilvl w:val="0"/>
          <w:numId w:val="0"/>
        </w:numPr>
        <w:ind w:left="720"/>
        <w:rPr>
          <w:rStyle w:val="AnswerGray"/>
          <w:color w:val="7030A0"/>
        </w:rPr>
      </w:pPr>
      <w:r w:rsidRPr="000B0215">
        <w:rPr>
          <w:rStyle w:val="AnswerGray"/>
          <w:color w:val="EE0000"/>
        </w:rPr>
        <w:t xml:space="preserve">This alert may be the result of a misconfiguration </w:t>
      </w:r>
      <w:r w:rsidR="004A3FE5" w:rsidRPr="000B0215">
        <w:rPr>
          <w:rStyle w:val="AnswerGray"/>
          <w:color w:val="EE0000"/>
        </w:rPr>
        <w:t xml:space="preserve">in the IDS </w:t>
      </w:r>
      <w:r w:rsidR="00A4588B" w:rsidRPr="000B0215">
        <w:rPr>
          <w:rStyle w:val="AnswerGray"/>
          <w:color w:val="00B050"/>
        </w:rPr>
        <w:t>because</w:t>
      </w:r>
      <w:r w:rsidRPr="000B0215">
        <w:rPr>
          <w:rStyle w:val="AnswerGray"/>
          <w:color w:val="00B050"/>
        </w:rPr>
        <w:t xml:space="preserve"> the DNS request was </w:t>
      </w:r>
      <w:r w:rsidR="004A3FE5" w:rsidRPr="000B0215">
        <w:rPr>
          <w:rStyle w:val="AnswerGray"/>
          <w:color w:val="00B050"/>
        </w:rPr>
        <w:t xml:space="preserve">a </w:t>
      </w:r>
      <w:r w:rsidR="00DE6B8D" w:rsidRPr="000B0215">
        <w:rPr>
          <w:rStyle w:val="AnswerGray"/>
          <w:color w:val="00B050"/>
        </w:rPr>
        <w:t>D</w:t>
      </w:r>
      <w:r w:rsidR="004A3FE5" w:rsidRPr="000B0215">
        <w:rPr>
          <w:rStyle w:val="AnswerGray"/>
          <w:color w:val="00B050"/>
        </w:rPr>
        <w:t>ynamic</w:t>
      </w:r>
      <w:r w:rsidR="00DE6B8D" w:rsidRPr="000B0215">
        <w:rPr>
          <w:rStyle w:val="AnswerGray"/>
          <w:color w:val="00B050"/>
        </w:rPr>
        <w:t xml:space="preserve"> DNS</w:t>
      </w:r>
      <w:r w:rsidR="004A3FE5" w:rsidRPr="000B0215">
        <w:rPr>
          <w:rStyle w:val="AnswerGray"/>
          <w:color w:val="00B050"/>
        </w:rPr>
        <w:t xml:space="preserve"> update </w:t>
      </w:r>
      <w:r w:rsidRPr="000B0215">
        <w:rPr>
          <w:rStyle w:val="AnswerGray"/>
          <w:color w:val="00B050"/>
        </w:rPr>
        <w:t xml:space="preserve">from an internal host to a DNS server </w:t>
      </w:r>
      <w:r w:rsidRPr="000B0215">
        <w:rPr>
          <w:rStyle w:val="AnswerGray"/>
          <w:color w:val="0070C0"/>
        </w:rPr>
        <w:t xml:space="preserve">on the internal network </w:t>
      </w:r>
      <w:r w:rsidR="004A3FE5" w:rsidRPr="000B0215">
        <w:rPr>
          <w:rStyle w:val="AnswerGray"/>
          <w:color w:val="7030A0"/>
        </w:rPr>
        <w:t>and not from an external network to the internal network.</w:t>
      </w:r>
    </w:p>
    <w:p w14:paraId="6A50E833" w14:textId="0BDB89D4" w:rsidR="00940171" w:rsidRDefault="00940171" w:rsidP="00DB65F1">
      <w:pPr>
        <w:pStyle w:val="SubStepAlpha"/>
        <w:numPr>
          <w:ilvl w:val="0"/>
          <w:numId w:val="0"/>
        </w:numPr>
        <w:ind w:left="720"/>
      </w:pPr>
      <w:r>
        <w:t xml:space="preserve">What </w:t>
      </w:r>
      <w:r w:rsidR="004A3FE5">
        <w:t>is the host</w:t>
      </w:r>
      <w:r>
        <w:t>name</w:t>
      </w:r>
      <w:r w:rsidR="00DE6B8D">
        <w:t>, domain name, and IP address of the source host in the DNS update</w:t>
      </w:r>
      <w:r>
        <w:t>?</w:t>
      </w:r>
    </w:p>
    <w:p w14:paraId="4C80D8DC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76DAC632" w14:textId="5B538C56" w:rsidR="00940171" w:rsidRPr="00412FB4" w:rsidRDefault="004A3FE5" w:rsidP="00412FB4">
      <w:pPr>
        <w:pStyle w:val="SubStepAlpha"/>
        <w:numPr>
          <w:ilvl w:val="0"/>
          <w:numId w:val="0"/>
        </w:numPr>
        <w:ind w:left="720"/>
        <w:rPr>
          <w:b/>
          <w:shd w:val="clear" w:color="auto" w:fill="BFBFBF"/>
        </w:rPr>
      </w:pPr>
      <w:r w:rsidRPr="000B0215">
        <w:rPr>
          <w:rStyle w:val="AnswerGray"/>
          <w:color w:val="7030A0"/>
        </w:rPr>
        <w:t>Bobby-Tiger-PC</w:t>
      </w:r>
      <w:r w:rsidR="00DE6B8D" w:rsidRPr="00DE6B8D">
        <w:rPr>
          <w:rStyle w:val="AnswerGray"/>
        </w:rPr>
        <w:t>,</w:t>
      </w:r>
      <w:r w:rsidRPr="00DE6B8D">
        <w:rPr>
          <w:rStyle w:val="AnswerGray"/>
        </w:rPr>
        <w:t xml:space="preserve"> littletigers.info</w:t>
      </w:r>
      <w:r w:rsidR="00DE6B8D" w:rsidRPr="00DE6B8D">
        <w:rPr>
          <w:rStyle w:val="AnswerGray"/>
        </w:rPr>
        <w:t>, 10.0.90.215</w:t>
      </w:r>
    </w:p>
    <w:p w14:paraId="6C08B8D0" w14:textId="40DB9916" w:rsidR="005B7328" w:rsidRPr="000B0215" w:rsidRDefault="00412FB4" w:rsidP="00A00F42">
      <w:pPr>
        <w:pStyle w:val="SubStepAlpha"/>
        <w:keepNext/>
        <w:rPr>
          <w:color w:val="EE0000"/>
        </w:rPr>
      </w:pPr>
      <w:r>
        <w:lastRenderedPageBreak/>
        <w:t xml:space="preserve">In </w:t>
      </w:r>
      <w:proofErr w:type="spellStart"/>
      <w:r>
        <w:t>Sguil</w:t>
      </w:r>
      <w:proofErr w:type="spellEnd"/>
      <w:r>
        <w:t xml:space="preserve">, </w:t>
      </w:r>
      <w:r w:rsidR="009818AB" w:rsidRPr="000B0215">
        <w:rPr>
          <w:color w:val="7030A0"/>
        </w:rPr>
        <w:t>select</w:t>
      </w:r>
      <w:r w:rsidRPr="000B0215">
        <w:rPr>
          <w:color w:val="7030A0"/>
        </w:rPr>
        <w:t xml:space="preserve"> the </w:t>
      </w:r>
      <w:r w:rsidR="00371054" w:rsidRPr="000B0215">
        <w:rPr>
          <w:color w:val="7030A0"/>
        </w:rPr>
        <w:t>second</w:t>
      </w:r>
      <w:r w:rsidRPr="000B0215">
        <w:rPr>
          <w:color w:val="7030A0"/>
        </w:rPr>
        <w:t xml:space="preserve"> of the alerts </w:t>
      </w:r>
      <w:r>
        <w:t>on 3-19-2019.</w:t>
      </w:r>
      <w:r w:rsidR="00371054">
        <w:t xml:space="preserve"> </w:t>
      </w:r>
      <w:r w:rsidR="009818AB">
        <w:t xml:space="preserve">Right click the Alert ID </w:t>
      </w:r>
      <w:r w:rsidR="00EC1697">
        <w:t>5.4</w:t>
      </w:r>
      <w:r w:rsidR="00B02CCF">
        <w:t>40</w:t>
      </w:r>
      <w:r w:rsidR="00EC1697">
        <w:t xml:space="preserve"> </w:t>
      </w:r>
      <w:r w:rsidR="009818AB">
        <w:t xml:space="preserve">and </w:t>
      </w:r>
      <w:r w:rsidR="00B02CCF" w:rsidRPr="000B0215">
        <w:rPr>
          <w:color w:val="EE0000"/>
        </w:rPr>
        <w:t>select</w:t>
      </w:r>
      <w:r w:rsidR="009818AB" w:rsidRPr="000B0215">
        <w:rPr>
          <w:color w:val="EE0000"/>
        </w:rPr>
        <w:t xml:space="preserve"> </w:t>
      </w:r>
      <w:r w:rsidR="009818AB" w:rsidRPr="000B0215">
        <w:rPr>
          <w:b/>
          <w:bCs/>
          <w:color w:val="EE0000"/>
        </w:rPr>
        <w:t>Transcript</w:t>
      </w:r>
      <w:r w:rsidR="009818AB" w:rsidRPr="000B0215">
        <w:rPr>
          <w:color w:val="EE0000"/>
        </w:rPr>
        <w:t>.</w:t>
      </w:r>
    </w:p>
    <w:p w14:paraId="688484B3" w14:textId="438CABB2" w:rsidR="001C7C54" w:rsidRDefault="005B7328" w:rsidP="00A00F42">
      <w:pPr>
        <w:pStyle w:val="Visual"/>
      </w:pPr>
      <w:r>
        <w:rPr>
          <w:noProof/>
        </w:rPr>
        <w:drawing>
          <wp:inline distT="0" distB="0" distL="0" distR="0" wp14:anchorId="39485009" wp14:editId="6341E1E0">
            <wp:extent cx="2971800" cy="2716323"/>
            <wp:effectExtent l="0" t="0" r="0" b="8255"/>
            <wp:docPr id="3" name="Picture 3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-06-30 14_25_24-CyberOps SecOnion 16.04.6.5 [06.21.2020] [Running] - Oracle VM VirtualBo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CF">
        <w:t xml:space="preserve"> </w:t>
      </w:r>
      <w:r w:rsidR="001C7C54">
        <w:rPr>
          <w:noProof/>
        </w:rPr>
        <w:drawing>
          <wp:inline distT="0" distB="0" distL="0" distR="0" wp14:anchorId="36A754D7" wp14:editId="24DE64A9">
            <wp:extent cx="2971639" cy="2588260"/>
            <wp:effectExtent l="0" t="0" r="635" b="2540"/>
            <wp:docPr id="4" name="Picture 4" descr="screenshot of transcript for alert id 5.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0-06-30 14_41_55-CyberOps SecOnion 16.04.6.5 [06.21.2020] [Running] - Oracle VM VirtualBo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54" cy="26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BC08" w14:textId="3B4A3496" w:rsidR="009818AB" w:rsidRDefault="009818AB" w:rsidP="005B7328">
      <w:pPr>
        <w:pStyle w:val="SubStepAlpha"/>
        <w:numPr>
          <w:ilvl w:val="0"/>
          <w:numId w:val="0"/>
        </w:numPr>
        <w:ind w:left="720"/>
      </w:pPr>
      <w:r w:rsidRPr="000B0215">
        <w:rPr>
          <w:color w:val="EE0000"/>
        </w:rPr>
        <w:t>From the transcript answer the following questions</w:t>
      </w:r>
      <w:r>
        <w:t>:</w:t>
      </w:r>
    </w:p>
    <w:p w14:paraId="28D01F15" w14:textId="5A68A95F" w:rsidR="00A4588B" w:rsidRDefault="00A4588B" w:rsidP="00A00F42">
      <w:pPr>
        <w:pStyle w:val="Heading4"/>
      </w:pPr>
      <w:r>
        <w:t>Questions:</w:t>
      </w:r>
    </w:p>
    <w:p w14:paraId="3BC9EC48" w14:textId="77777777" w:rsidR="009818AB" w:rsidRDefault="009818AB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</w:t>
      </w:r>
      <w:proofErr w:type="gramStart"/>
      <w:r>
        <w:t>is</w:t>
      </w:r>
      <w:proofErr w:type="gramEnd"/>
      <w:r>
        <w:t xml:space="preserve"> the </w:t>
      </w:r>
      <w:r w:rsidRPr="000B0215">
        <w:rPr>
          <w:color w:val="EE0000"/>
        </w:rPr>
        <w:t xml:space="preserve">source and destination IP </w:t>
      </w:r>
      <w:r>
        <w:t xml:space="preserve">address </w:t>
      </w:r>
      <w:r w:rsidRPr="000B0215">
        <w:rPr>
          <w:color w:val="EE0000"/>
        </w:rPr>
        <w:t>and port numbers</w:t>
      </w:r>
      <w:r>
        <w:t>?</w:t>
      </w:r>
    </w:p>
    <w:p w14:paraId="3A5E096F" w14:textId="77777777" w:rsidR="00DD457F" w:rsidRPr="00B84B07" w:rsidRDefault="00DD457F" w:rsidP="00DD457F">
      <w:pPr>
        <w:pStyle w:val="AnswerLineL50"/>
      </w:pPr>
      <w:r w:rsidRPr="000B0215">
        <w:rPr>
          <w:highlight w:val="yellow"/>
        </w:rPr>
        <w:t>Type your answers here.</w:t>
      </w:r>
    </w:p>
    <w:p w14:paraId="417FDF6E" w14:textId="67C371B8" w:rsidR="009818AB" w:rsidRPr="009818AB" w:rsidRDefault="009818AB" w:rsidP="009818AB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9818AB">
        <w:rPr>
          <w:rStyle w:val="AnswerGray"/>
        </w:rPr>
        <w:t>Source 10.0.90.215:49204 and Destination 209.141.34.8:80</w:t>
      </w:r>
    </w:p>
    <w:p w14:paraId="6A3CCA21" w14:textId="1171F2DC" w:rsidR="009818AB" w:rsidRPr="000B0215" w:rsidRDefault="001C7C54" w:rsidP="009818AB">
      <w:pPr>
        <w:pStyle w:val="SubStepAlpha"/>
        <w:numPr>
          <w:ilvl w:val="0"/>
          <w:numId w:val="0"/>
        </w:numPr>
        <w:ind w:left="720"/>
        <w:rPr>
          <w:color w:val="EE0000"/>
        </w:rPr>
      </w:pPr>
      <w:r w:rsidRPr="000B0215">
        <w:rPr>
          <w:color w:val="EE0000"/>
        </w:rPr>
        <w:t>Looking at the request (blue) w</w:t>
      </w:r>
      <w:r w:rsidR="009818AB" w:rsidRPr="000B0215">
        <w:rPr>
          <w:color w:val="EE0000"/>
        </w:rPr>
        <w:t xml:space="preserve">hat was the request for? </w:t>
      </w:r>
    </w:p>
    <w:p w14:paraId="4CC7F8A3" w14:textId="77777777" w:rsidR="00DD457F" w:rsidRPr="00B84B07" w:rsidRDefault="00DD457F" w:rsidP="00DD457F">
      <w:pPr>
        <w:pStyle w:val="AnswerLineL50"/>
      </w:pPr>
      <w:r w:rsidRPr="000B0215">
        <w:rPr>
          <w:highlight w:val="yellow"/>
        </w:rPr>
        <w:t>Type your answers here</w:t>
      </w:r>
      <w:r>
        <w:t>.</w:t>
      </w:r>
    </w:p>
    <w:p w14:paraId="0E1A7995" w14:textId="3A627466" w:rsidR="009818AB" w:rsidRPr="005B7328" w:rsidRDefault="009818AB" w:rsidP="009818AB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5B7328">
        <w:rPr>
          <w:rStyle w:val="AnswerGray"/>
        </w:rPr>
        <w:t>GET /test1.exe</w:t>
      </w:r>
    </w:p>
    <w:p w14:paraId="303BF96D" w14:textId="77777777" w:rsidR="00A00F42" w:rsidRDefault="001C7C54" w:rsidP="00A07D9D">
      <w:pPr>
        <w:pStyle w:val="SubStepAlpha"/>
        <w:numPr>
          <w:ilvl w:val="0"/>
          <w:numId w:val="0"/>
        </w:numPr>
        <w:ind w:left="720"/>
      </w:pPr>
      <w:r w:rsidRPr="000B0215">
        <w:rPr>
          <w:color w:val="EE0000"/>
        </w:rPr>
        <w:t>Looking at the reply (red)</w:t>
      </w:r>
      <w:r w:rsidR="007541E0" w:rsidRPr="000B0215">
        <w:rPr>
          <w:color w:val="EE0000"/>
        </w:rPr>
        <w:t xml:space="preserve"> </w:t>
      </w:r>
      <w:r w:rsidR="007541E0">
        <w:t>m</w:t>
      </w:r>
      <w:r>
        <w:t>any files will reveal their file signature in the initial few characters of the file</w:t>
      </w:r>
      <w:r w:rsidR="007541E0">
        <w:t xml:space="preserve"> when viewed as text</w:t>
      </w:r>
      <w:r>
        <w:t xml:space="preserve">. </w:t>
      </w:r>
      <w:r w:rsidR="007541E0">
        <w:t xml:space="preserve">File signatures help identify the type of file that is represented. </w:t>
      </w:r>
      <w:r w:rsidR="00A07D9D">
        <w:t>Use a web browser to search for a list of common file signatures.</w:t>
      </w:r>
    </w:p>
    <w:p w14:paraId="13138ED3" w14:textId="07DC8605" w:rsidR="00A4588B" w:rsidRDefault="00A4588B" w:rsidP="00A00F42">
      <w:pPr>
        <w:pStyle w:val="Heading4"/>
      </w:pPr>
      <w:r>
        <w:t>Question:</w:t>
      </w:r>
    </w:p>
    <w:p w14:paraId="048F4F9B" w14:textId="08631FEA" w:rsidR="007541E0" w:rsidRPr="000B0215" w:rsidRDefault="00A07D9D" w:rsidP="00A00F42">
      <w:pPr>
        <w:pStyle w:val="SubStepAlpha"/>
        <w:numPr>
          <w:ilvl w:val="0"/>
          <w:numId w:val="0"/>
        </w:numPr>
        <w:spacing w:before="0"/>
        <w:ind w:left="720"/>
        <w:rPr>
          <w:color w:val="00B050"/>
        </w:rPr>
      </w:pPr>
      <w:r w:rsidRPr="000B0215">
        <w:rPr>
          <w:color w:val="EE0000"/>
        </w:rPr>
        <w:t xml:space="preserve">What </w:t>
      </w:r>
      <w:proofErr w:type="gramStart"/>
      <w:r w:rsidRPr="000B0215">
        <w:rPr>
          <w:color w:val="EE0000"/>
        </w:rPr>
        <w:t>is</w:t>
      </w:r>
      <w:proofErr w:type="gramEnd"/>
      <w:r w:rsidRPr="000B0215">
        <w:rPr>
          <w:color w:val="EE0000"/>
        </w:rPr>
        <w:t xml:space="preserve"> the initial few characters of the file </w:t>
      </w:r>
      <w:proofErr w:type="spellStart"/>
      <w:r w:rsidRPr="000B0215">
        <w:rPr>
          <w:color w:val="EE0000"/>
        </w:rPr>
        <w:t>file</w:t>
      </w:r>
      <w:proofErr w:type="spellEnd"/>
      <w:r w:rsidRPr="000B0215">
        <w:rPr>
          <w:color w:val="EE0000"/>
        </w:rPr>
        <w:t xml:space="preserve">. </w:t>
      </w:r>
      <w:r w:rsidR="007541E0" w:rsidRPr="000B0215">
        <w:rPr>
          <w:color w:val="00B050"/>
        </w:rPr>
        <w:t xml:space="preserve">Search for this file signature to find out what type of file was downloaded in the </w:t>
      </w:r>
      <w:proofErr w:type="gramStart"/>
      <w:r w:rsidR="007541E0" w:rsidRPr="000B0215">
        <w:rPr>
          <w:color w:val="00B050"/>
        </w:rPr>
        <w:t>data?</w:t>
      </w:r>
      <w:proofErr w:type="gramEnd"/>
    </w:p>
    <w:p w14:paraId="72BEF372" w14:textId="226A9B5B" w:rsidR="00DD457F" w:rsidRPr="00B84B07" w:rsidRDefault="000B0215" w:rsidP="00DD457F">
      <w:pPr>
        <w:pStyle w:val="AnswerLineL50"/>
      </w:pPr>
      <w:r>
        <w:t>Sha256</w:t>
      </w:r>
    </w:p>
    <w:p w14:paraId="616CB84F" w14:textId="2E3D8864" w:rsidR="00412FB4" w:rsidRPr="007541E0" w:rsidRDefault="00A07D9D" w:rsidP="007541E0">
      <w:pPr>
        <w:pStyle w:val="SubStepAlpha"/>
        <w:numPr>
          <w:ilvl w:val="0"/>
          <w:numId w:val="0"/>
        </w:numPr>
        <w:ind w:left="720"/>
        <w:rPr>
          <w:b/>
          <w:shd w:val="clear" w:color="auto" w:fill="BFBFBF"/>
        </w:rPr>
      </w:pPr>
      <w:r>
        <w:rPr>
          <w:rStyle w:val="AnswerGray"/>
        </w:rPr>
        <w:t xml:space="preserve">The initial characters of this </w:t>
      </w:r>
      <w:proofErr w:type="spellStart"/>
      <w:r>
        <w:rPr>
          <w:rStyle w:val="AnswerGray"/>
        </w:rPr>
        <w:t>fiel</w:t>
      </w:r>
      <w:proofErr w:type="spellEnd"/>
      <w:r>
        <w:rPr>
          <w:rStyle w:val="AnswerGray"/>
        </w:rPr>
        <w:t xml:space="preserve"> </w:t>
      </w:r>
      <w:proofErr w:type="gramStart"/>
      <w:r>
        <w:rPr>
          <w:rStyle w:val="AnswerGray"/>
        </w:rPr>
        <w:t>is</w:t>
      </w:r>
      <w:proofErr w:type="gramEnd"/>
      <w:r>
        <w:rPr>
          <w:rStyle w:val="AnswerGray"/>
        </w:rPr>
        <w:t xml:space="preserve"> </w:t>
      </w:r>
      <w:r w:rsidRPr="000B0215">
        <w:rPr>
          <w:rStyle w:val="AnswerGray"/>
          <w:color w:val="00B050"/>
        </w:rPr>
        <w:t>MZ</w:t>
      </w:r>
      <w:r>
        <w:rPr>
          <w:rStyle w:val="AnswerGray"/>
        </w:rPr>
        <w:t xml:space="preserve">, a </w:t>
      </w:r>
      <w:r w:rsidR="007541E0" w:rsidRPr="000B0215">
        <w:rPr>
          <w:rStyle w:val="AnswerGray"/>
          <w:color w:val="00B050"/>
        </w:rPr>
        <w:t xml:space="preserve">Windows executable </w:t>
      </w:r>
      <w:r w:rsidR="007541E0" w:rsidRPr="007541E0">
        <w:rPr>
          <w:rStyle w:val="AnswerGray"/>
        </w:rPr>
        <w:t>.exe or .</w:t>
      </w:r>
      <w:proofErr w:type="spellStart"/>
      <w:r w:rsidR="007541E0" w:rsidRPr="007541E0">
        <w:rPr>
          <w:rStyle w:val="AnswerGray"/>
        </w:rPr>
        <w:t>dll</w:t>
      </w:r>
      <w:proofErr w:type="spellEnd"/>
      <w:r w:rsidR="007541E0" w:rsidRPr="007541E0">
        <w:rPr>
          <w:rStyle w:val="AnswerGray"/>
        </w:rPr>
        <w:t xml:space="preserve"> fil</w:t>
      </w:r>
      <w:r w:rsidR="007541E0">
        <w:rPr>
          <w:rStyle w:val="AnswerGray"/>
        </w:rPr>
        <w:t>e</w:t>
      </w:r>
    </w:p>
    <w:p w14:paraId="03F4372B" w14:textId="0F5454C1" w:rsidR="00412FB4" w:rsidRDefault="007541E0" w:rsidP="00EC1697">
      <w:pPr>
        <w:pStyle w:val="SubStepAlpha"/>
      </w:pPr>
      <w:r>
        <w:t>Close the transcript</w:t>
      </w:r>
      <w:r w:rsidRPr="000B0215">
        <w:rPr>
          <w:color w:val="EE0000"/>
        </w:rPr>
        <w:t xml:space="preserve">. </w:t>
      </w:r>
      <w:r w:rsidR="00236402" w:rsidRPr="000B0215">
        <w:rPr>
          <w:color w:val="EE0000"/>
        </w:rPr>
        <w:t>Use Wireshark to e</w:t>
      </w:r>
      <w:r w:rsidRPr="000B0215">
        <w:rPr>
          <w:color w:val="EE0000"/>
        </w:rPr>
        <w:t xml:space="preserve">xport the executable file for malware analysis </w:t>
      </w:r>
      <w:r>
        <w:t>(</w:t>
      </w:r>
      <w:r w:rsidRPr="00A00F42">
        <w:rPr>
          <w:b/>
          <w:bCs/>
        </w:rPr>
        <w:t>File</w:t>
      </w:r>
      <w:r>
        <w:t xml:space="preserve"> &gt; </w:t>
      </w:r>
      <w:r w:rsidRPr="00A00F42">
        <w:rPr>
          <w:b/>
          <w:bCs/>
        </w:rPr>
        <w:t>Export Objects</w:t>
      </w:r>
      <w:r>
        <w:t xml:space="preserve"> &gt; </w:t>
      </w:r>
      <w:r w:rsidRPr="00A00F42">
        <w:rPr>
          <w:b/>
          <w:bCs/>
        </w:rPr>
        <w:t>HTTP…</w:t>
      </w:r>
      <w:r>
        <w:t>)</w:t>
      </w:r>
      <w:r w:rsidR="00EC1697">
        <w:t>.</w:t>
      </w:r>
      <w:r>
        <w:t xml:space="preserve"> </w:t>
      </w:r>
      <w:r w:rsidR="00EC1697">
        <w:t>S</w:t>
      </w:r>
      <w:r>
        <w:t>ave the file to the</w:t>
      </w:r>
      <w:r w:rsidR="00EC1697">
        <w:t xml:space="preserve"> </w:t>
      </w:r>
      <w:r w:rsidR="0081554D">
        <w:t>a</w:t>
      </w:r>
      <w:r w:rsidR="00EC1697">
        <w:t>nalyst</w:t>
      </w:r>
      <w:r w:rsidR="0081554D">
        <w:t>'s</w:t>
      </w:r>
      <w:r>
        <w:t xml:space="preserve"> home folder.</w:t>
      </w:r>
    </w:p>
    <w:p w14:paraId="7C604CCA" w14:textId="7C3AFF26" w:rsidR="003F306A" w:rsidRDefault="00EC1697" w:rsidP="007C09D1">
      <w:pPr>
        <w:pStyle w:val="SubStepAlpha"/>
      </w:pPr>
      <w:r w:rsidRPr="000B0215">
        <w:rPr>
          <w:color w:val="EE0000"/>
        </w:rPr>
        <w:t xml:space="preserve">Open a terminal </w:t>
      </w:r>
      <w:r>
        <w:t>in Security Onion</w:t>
      </w:r>
      <w:r w:rsidR="00A4588B">
        <w:t xml:space="preserve"> VM</w:t>
      </w:r>
      <w:r>
        <w:t xml:space="preserve"> and create a </w:t>
      </w:r>
      <w:r w:rsidRPr="000B0215">
        <w:rPr>
          <w:color w:val="EE0000"/>
        </w:rPr>
        <w:t>SHA256 hash from the exported file</w:t>
      </w:r>
      <w:r>
        <w:t>. Use the following command:</w:t>
      </w:r>
    </w:p>
    <w:p w14:paraId="06F26FBD" w14:textId="77777777" w:rsidR="00A14223" w:rsidRDefault="00A14223" w:rsidP="00A14223">
      <w:pPr>
        <w:pStyle w:val="CMD"/>
      </w:pPr>
      <w:proofErr w:type="spellStart"/>
      <w:r>
        <w:t>analyst@</w:t>
      </w:r>
      <w:proofErr w:type="gramStart"/>
      <w:r>
        <w:t>SecOnion</w:t>
      </w:r>
      <w:proofErr w:type="spellEnd"/>
      <w:r>
        <w:t>:~</w:t>
      </w:r>
      <w:proofErr w:type="gramEnd"/>
      <w:r>
        <w:t xml:space="preserve">$ </w:t>
      </w:r>
      <w:r w:rsidRPr="00A00F42">
        <w:rPr>
          <w:b/>
          <w:bCs/>
        </w:rPr>
        <w:t>sha256sum test1.exe</w:t>
      </w:r>
    </w:p>
    <w:p w14:paraId="3C9C6C43" w14:textId="0357ADB8" w:rsidR="00EC1697" w:rsidRPr="007C09D1" w:rsidRDefault="00A14223" w:rsidP="00A00F42">
      <w:pPr>
        <w:pStyle w:val="CMDOutput"/>
      </w:pPr>
      <w:r w:rsidRPr="00A00F42">
        <w:rPr>
          <w:b/>
          <w:bCs/>
        </w:rPr>
        <w:t>2a9b0ed40f1f0bc0c13ff35d304689e9cadd633781cbcad1c2d2b92ced3f1c</w:t>
      </w:r>
      <w:proofErr w:type="gramStart"/>
      <w:r w:rsidRPr="00A00F42">
        <w:rPr>
          <w:b/>
          <w:bCs/>
        </w:rPr>
        <w:t>85</w:t>
      </w:r>
      <w:r>
        <w:t xml:space="preserve">  test1.exe</w:t>
      </w:r>
      <w:proofErr w:type="gramEnd"/>
    </w:p>
    <w:p w14:paraId="7F9578A3" w14:textId="76756BB7" w:rsidR="00913476" w:rsidRDefault="00E16196" w:rsidP="00A00F42">
      <w:pPr>
        <w:pStyle w:val="SubStepAlpha"/>
        <w:keepNext/>
        <w:numPr>
          <w:ilvl w:val="3"/>
          <w:numId w:val="2"/>
        </w:numPr>
      </w:pPr>
      <w:r>
        <w:lastRenderedPageBreak/>
        <w:t xml:space="preserve">Copy the file hash and submit it to the Cisco Talos file reputation center at </w:t>
      </w:r>
      <w:hyperlink r:id="rId10" w:history="1">
        <w:r w:rsidRPr="00300B88">
          <w:rPr>
            <w:rStyle w:val="Hyperlink"/>
          </w:rPr>
          <w:t>https://talosintelligence.com/talos_file_reputation</w:t>
        </w:r>
      </w:hyperlink>
      <w:r w:rsidR="00A14223" w:rsidRPr="00A00F42">
        <w:t>.</w:t>
      </w:r>
    </w:p>
    <w:p w14:paraId="60F894DD" w14:textId="30033309" w:rsidR="00E16196" w:rsidRDefault="00E16196" w:rsidP="00C402AD">
      <w:pPr>
        <w:pStyle w:val="Visual"/>
      </w:pPr>
      <w:r w:rsidRPr="00C402AD">
        <w:rPr>
          <w:noProof/>
        </w:rPr>
        <w:drawing>
          <wp:inline distT="0" distB="0" distL="0" distR="0" wp14:anchorId="05C9A8CE" wp14:editId="0EE00105">
            <wp:extent cx="5378450" cy="2898921"/>
            <wp:effectExtent l="0" t="0" r="0" b="0"/>
            <wp:docPr id="8" name="Picture 8" descr="screenshot of talos intellige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0-06-30 15_06_51-CyberOps SecOnion 16.04.6.5 [06.21.2020] [Running] - Oracle VM VirtualBo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888" cy="29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B3D4" w14:textId="61DC30E1" w:rsidR="00913476" w:rsidRDefault="00913476" w:rsidP="007C09D1">
      <w:pPr>
        <w:pStyle w:val="Heading4"/>
      </w:pPr>
      <w:r>
        <w:t>Question:</w:t>
      </w:r>
    </w:p>
    <w:p w14:paraId="5FE61006" w14:textId="4CAE2437" w:rsidR="003F306A" w:rsidRDefault="00E16196" w:rsidP="007C09D1">
      <w:pPr>
        <w:pStyle w:val="BodyTextL50"/>
        <w:spacing w:before="0"/>
      </w:pPr>
      <w:r w:rsidRPr="00324E81">
        <w:rPr>
          <w:color w:val="EE0000"/>
        </w:rPr>
        <w:t>Did Talos recognize the file hash</w:t>
      </w:r>
      <w:r>
        <w:t xml:space="preserve"> and </w:t>
      </w:r>
      <w:r w:rsidRPr="00324E81">
        <w:rPr>
          <w:color w:val="EE0000"/>
        </w:rPr>
        <w:t>identify it as malware</w:t>
      </w:r>
      <w:r w:rsidR="003F306A">
        <w:t>?</w:t>
      </w:r>
      <w:r>
        <w:t xml:space="preserve"> </w:t>
      </w:r>
      <w:r w:rsidR="005504CE">
        <w:t xml:space="preserve">If so, </w:t>
      </w:r>
      <w:r w:rsidR="005504CE" w:rsidRPr="00324E81">
        <w:rPr>
          <w:color w:val="EE0000"/>
        </w:rPr>
        <w:t>w</w:t>
      </w:r>
      <w:r w:rsidRPr="00324E81">
        <w:rPr>
          <w:color w:val="EE0000"/>
        </w:rPr>
        <w:t>hat kind</w:t>
      </w:r>
      <w:r w:rsidR="005504CE" w:rsidRPr="00324E81">
        <w:rPr>
          <w:color w:val="EE0000"/>
        </w:rPr>
        <w:t xml:space="preserve"> of malware</w:t>
      </w:r>
      <w:r>
        <w:t>?</w:t>
      </w:r>
    </w:p>
    <w:p w14:paraId="1801A560" w14:textId="3A191752" w:rsidR="003F306A" w:rsidRDefault="003F306A" w:rsidP="003F306A">
      <w:pPr>
        <w:pStyle w:val="AnswerLineL50"/>
      </w:pPr>
      <w:r w:rsidRPr="00324E81">
        <w:rPr>
          <w:highlight w:val="yellow"/>
        </w:rPr>
        <w:t>Type your answers here.</w:t>
      </w:r>
    </w:p>
    <w:p w14:paraId="22CD3D7D" w14:textId="10567677" w:rsidR="003F306A" w:rsidRPr="00450A2B" w:rsidRDefault="00E16196" w:rsidP="003F306A">
      <w:pPr>
        <w:pStyle w:val="BodyTextL50"/>
        <w:rPr>
          <w:rStyle w:val="AnswerGray"/>
        </w:rPr>
      </w:pPr>
      <w:r>
        <w:rPr>
          <w:rStyle w:val="AnswerGray"/>
        </w:rPr>
        <w:t>Yes, win32 trojan-spy-agent</w:t>
      </w:r>
    </w:p>
    <w:p w14:paraId="0407DC9F" w14:textId="574C1CC6" w:rsidR="001D5DE0" w:rsidRDefault="001D5DE0" w:rsidP="00A00F42">
      <w:pPr>
        <w:pStyle w:val="SubStepAlpha"/>
        <w:keepNext/>
        <w:numPr>
          <w:ilvl w:val="3"/>
          <w:numId w:val="2"/>
        </w:numPr>
      </w:pPr>
      <w:r>
        <w:t xml:space="preserve">In </w:t>
      </w:r>
      <w:proofErr w:type="spellStart"/>
      <w:r>
        <w:t>Sguil</w:t>
      </w:r>
      <w:proofErr w:type="spellEnd"/>
      <w:r>
        <w:t xml:space="preserve"> </w:t>
      </w:r>
      <w:r w:rsidRPr="00324E81">
        <w:rPr>
          <w:color w:val="EE0000"/>
        </w:rPr>
        <w:t xml:space="preserve">select the alert with </w:t>
      </w:r>
      <w:r w:rsidRPr="00324E81">
        <w:rPr>
          <w:b/>
          <w:bCs/>
          <w:color w:val="EE0000"/>
        </w:rPr>
        <w:t>Alert ID</w:t>
      </w:r>
      <w:r w:rsidRPr="00324E81">
        <w:rPr>
          <w:color w:val="EE0000"/>
        </w:rPr>
        <w:t xml:space="preserve"> </w:t>
      </w:r>
      <w:r w:rsidRPr="00324E81">
        <w:rPr>
          <w:b/>
          <w:bCs/>
          <w:color w:val="EE0000"/>
        </w:rPr>
        <w:t>5.4</w:t>
      </w:r>
      <w:r w:rsidR="00A14223" w:rsidRPr="00324E81">
        <w:rPr>
          <w:b/>
          <w:bCs/>
          <w:color w:val="EE0000"/>
        </w:rPr>
        <w:t>80</w:t>
      </w:r>
      <w:r w:rsidRPr="00324E81">
        <w:rPr>
          <w:color w:val="EE0000"/>
        </w:rPr>
        <w:t xml:space="preserve"> </w:t>
      </w:r>
      <w:r>
        <w:t xml:space="preserve">and the </w:t>
      </w:r>
      <w:r w:rsidRPr="001D5DE0">
        <w:rPr>
          <w:b/>
          <w:bCs/>
        </w:rPr>
        <w:t>Event Message</w:t>
      </w:r>
      <w:r>
        <w:t xml:space="preserve"> </w:t>
      </w:r>
      <w:proofErr w:type="spellStart"/>
      <w:r>
        <w:t>Remcos</w:t>
      </w:r>
      <w:proofErr w:type="spellEnd"/>
      <w:r>
        <w:t xml:space="preserve"> RAT </w:t>
      </w:r>
      <w:proofErr w:type="spellStart"/>
      <w:r>
        <w:t>Checkin</w:t>
      </w:r>
      <w:proofErr w:type="spellEnd"/>
      <w:r>
        <w:t xml:space="preserve"> 23. </w:t>
      </w:r>
      <w:r w:rsidRPr="00324E81">
        <w:rPr>
          <w:color w:val="EE0000"/>
        </w:rPr>
        <w:t xml:space="preserve">Notice that the IDS signature has detected the </w:t>
      </w:r>
      <w:proofErr w:type="spellStart"/>
      <w:r w:rsidRPr="00324E81">
        <w:rPr>
          <w:color w:val="EE0000"/>
        </w:rPr>
        <w:t>Remcos</w:t>
      </w:r>
      <w:proofErr w:type="spellEnd"/>
      <w:r w:rsidRPr="00324E81">
        <w:rPr>
          <w:color w:val="EE0000"/>
        </w:rPr>
        <w:t xml:space="preserve"> RAT </w:t>
      </w:r>
      <w:r>
        <w:t>based on the binary hex codes</w:t>
      </w:r>
      <w:r w:rsidR="00FC7EA0">
        <w:t xml:space="preserve"> at the beginning of communication.</w:t>
      </w:r>
      <w:r>
        <w:t xml:space="preserve"> </w:t>
      </w:r>
    </w:p>
    <w:p w14:paraId="0094EA79" w14:textId="57F98FFD" w:rsidR="001D5DE0" w:rsidRDefault="00FC7EA0" w:rsidP="00A00F42">
      <w:pPr>
        <w:pStyle w:val="Visual"/>
      </w:pPr>
      <w:r>
        <w:rPr>
          <w:noProof/>
        </w:rPr>
        <w:drawing>
          <wp:inline distT="0" distB="0" distL="0" distR="0" wp14:anchorId="1C15BC4C" wp14:editId="4C6A32A1">
            <wp:extent cx="4622800" cy="2347630"/>
            <wp:effectExtent l="0" t="0" r="6350" b="0"/>
            <wp:docPr id="10" name="Picture 10" descr="screenshot of the show rule panel of alert id 5.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0-06-30 17_56_37-CyberOps SecOnion 16.04.6.5 [06.21.2020] [Running] - Oracle VM VirtualBo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23" cy="23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CC61" w14:textId="1DF8CD7F" w:rsidR="001D5DE0" w:rsidRDefault="001D5DE0" w:rsidP="001D5DE0">
      <w:pPr>
        <w:pStyle w:val="SubStepAlpha"/>
        <w:numPr>
          <w:ilvl w:val="3"/>
          <w:numId w:val="2"/>
        </w:numPr>
      </w:pPr>
      <w:r w:rsidRPr="00324E81">
        <w:rPr>
          <w:color w:val="EE0000"/>
        </w:rPr>
        <w:t xml:space="preserve">Right click the Alert ID and </w:t>
      </w:r>
      <w:r w:rsidR="0081554D" w:rsidRPr="00324E81">
        <w:rPr>
          <w:color w:val="EE0000"/>
        </w:rPr>
        <w:t>select</w:t>
      </w:r>
      <w:r w:rsidRPr="00324E81">
        <w:rPr>
          <w:color w:val="EE0000"/>
        </w:rPr>
        <w:t xml:space="preserve"> </w:t>
      </w:r>
      <w:r w:rsidRPr="00324E81">
        <w:rPr>
          <w:b/>
          <w:bCs/>
          <w:color w:val="EE0000"/>
        </w:rPr>
        <w:t>Transcript</w:t>
      </w:r>
      <w:r>
        <w:t>.</w:t>
      </w:r>
      <w:r w:rsidR="00FC7EA0">
        <w:t xml:space="preserve"> Scroll through the transcript and answer the following questions:</w:t>
      </w:r>
    </w:p>
    <w:p w14:paraId="187E03F9" w14:textId="77777777" w:rsidR="00A4588B" w:rsidRDefault="00A4588B" w:rsidP="00A00F42">
      <w:pPr>
        <w:pStyle w:val="Heading4"/>
      </w:pPr>
      <w:r>
        <w:t>Questions:</w:t>
      </w:r>
    </w:p>
    <w:p w14:paraId="5570F549" w14:textId="3A92456C" w:rsidR="00FC7EA0" w:rsidRDefault="00FC7EA0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is the </w:t>
      </w:r>
      <w:r w:rsidRPr="00324E81">
        <w:rPr>
          <w:color w:val="EE0000"/>
        </w:rPr>
        <w:t xml:space="preserve">destination port </w:t>
      </w:r>
      <w:r>
        <w:t xml:space="preserve">of the communication? Is it a </w:t>
      </w:r>
      <w:r w:rsidRPr="00324E81">
        <w:rPr>
          <w:color w:val="EE0000"/>
        </w:rPr>
        <w:t>well</w:t>
      </w:r>
      <w:r w:rsidR="00401AAA" w:rsidRPr="00324E81">
        <w:rPr>
          <w:color w:val="EE0000"/>
        </w:rPr>
        <w:t>-</w:t>
      </w:r>
      <w:r w:rsidRPr="00324E81">
        <w:rPr>
          <w:color w:val="EE0000"/>
        </w:rPr>
        <w:t>known port</w:t>
      </w:r>
      <w:r>
        <w:t>?</w:t>
      </w:r>
    </w:p>
    <w:p w14:paraId="48E03E07" w14:textId="77777777" w:rsidR="00DD457F" w:rsidRPr="00B84B07" w:rsidRDefault="00DD457F" w:rsidP="00DD457F">
      <w:pPr>
        <w:pStyle w:val="AnswerLineL50"/>
      </w:pPr>
      <w:r w:rsidRPr="00324E81">
        <w:rPr>
          <w:highlight w:val="yellow"/>
        </w:rPr>
        <w:t>Type your answers here.</w:t>
      </w:r>
    </w:p>
    <w:p w14:paraId="7E7B5713" w14:textId="4F7DD9EE" w:rsidR="00FC7EA0" w:rsidRPr="00FC7EA0" w:rsidRDefault="00FC7EA0" w:rsidP="00FC7EA0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FC7EA0">
        <w:rPr>
          <w:rStyle w:val="AnswerGray"/>
        </w:rPr>
        <w:lastRenderedPageBreak/>
        <w:t>The destination port is 2404 and it is not a well</w:t>
      </w:r>
      <w:r w:rsidR="00A14223">
        <w:rPr>
          <w:rStyle w:val="AnswerGray"/>
        </w:rPr>
        <w:t>-</w:t>
      </w:r>
      <w:r w:rsidRPr="00FC7EA0">
        <w:rPr>
          <w:rStyle w:val="AnswerGray"/>
        </w:rPr>
        <w:t>known</w:t>
      </w:r>
      <w:r w:rsidR="00A14223">
        <w:rPr>
          <w:rStyle w:val="AnswerGray"/>
        </w:rPr>
        <w:t xml:space="preserve"> </w:t>
      </w:r>
      <w:r w:rsidRPr="00FC7EA0">
        <w:rPr>
          <w:rStyle w:val="AnswerGray"/>
        </w:rPr>
        <w:t>port</w:t>
      </w:r>
      <w:r w:rsidR="00A00F42">
        <w:rPr>
          <w:rStyle w:val="AnswerGray"/>
        </w:rPr>
        <w:t>.</w:t>
      </w:r>
    </w:p>
    <w:p w14:paraId="5C8C5669" w14:textId="32033FA2" w:rsidR="00FC7EA0" w:rsidRDefault="00FC7EA0" w:rsidP="00FC7EA0">
      <w:pPr>
        <w:pStyle w:val="SubStepAlpha"/>
        <w:numPr>
          <w:ilvl w:val="0"/>
          <w:numId w:val="0"/>
        </w:numPr>
        <w:ind w:left="720"/>
      </w:pPr>
      <w:r>
        <w:t xml:space="preserve">Is </w:t>
      </w:r>
      <w:proofErr w:type="gramStart"/>
      <w:r>
        <w:t xml:space="preserve">the </w:t>
      </w:r>
      <w:r w:rsidRPr="00324E81">
        <w:rPr>
          <w:color w:val="EE0000"/>
        </w:rPr>
        <w:t>communication</w:t>
      </w:r>
      <w:proofErr w:type="gramEnd"/>
      <w:r w:rsidRPr="00324E81">
        <w:rPr>
          <w:color w:val="EE0000"/>
        </w:rPr>
        <w:t xml:space="preserve"> readable or is it encrypted</w:t>
      </w:r>
      <w:r>
        <w:t>?</w:t>
      </w:r>
    </w:p>
    <w:p w14:paraId="064B26FA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E4A4458" w14:textId="6CD151E0" w:rsidR="00FC7EA0" w:rsidRPr="00982AB0" w:rsidRDefault="00FC7EA0" w:rsidP="00982AB0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982AB0">
        <w:rPr>
          <w:rStyle w:val="AnswerGray"/>
        </w:rPr>
        <w:t>It is encrypted</w:t>
      </w:r>
    </w:p>
    <w:p w14:paraId="5616404E" w14:textId="77777777" w:rsidR="00982AB0" w:rsidRPr="00324E81" w:rsidRDefault="00FC7EA0" w:rsidP="00FC7EA0">
      <w:pPr>
        <w:pStyle w:val="SubStepAlpha"/>
        <w:numPr>
          <w:ilvl w:val="0"/>
          <w:numId w:val="0"/>
        </w:numPr>
        <w:ind w:left="720"/>
        <w:rPr>
          <w:color w:val="EE0000"/>
        </w:rPr>
      </w:pPr>
      <w:r w:rsidRPr="00324E81">
        <w:rPr>
          <w:color w:val="EE0000"/>
        </w:rPr>
        <w:t xml:space="preserve">Do some online research on </w:t>
      </w:r>
      <w:proofErr w:type="spellStart"/>
      <w:r w:rsidRPr="00324E81">
        <w:rPr>
          <w:color w:val="EE0000"/>
        </w:rPr>
        <w:t>Remcos</w:t>
      </w:r>
      <w:proofErr w:type="spellEnd"/>
      <w:r w:rsidRPr="00324E81">
        <w:rPr>
          <w:color w:val="EE0000"/>
        </w:rPr>
        <w:t xml:space="preserve"> RAT </w:t>
      </w:r>
      <w:proofErr w:type="spellStart"/>
      <w:r w:rsidRPr="00324E81">
        <w:rPr>
          <w:color w:val="EE0000"/>
        </w:rPr>
        <w:t>Checkin</w:t>
      </w:r>
      <w:proofErr w:type="spellEnd"/>
      <w:r w:rsidRPr="00324E81">
        <w:rPr>
          <w:color w:val="EE0000"/>
        </w:rPr>
        <w:t xml:space="preserve"> 23. What does </w:t>
      </w:r>
      <w:proofErr w:type="spellStart"/>
      <w:r w:rsidRPr="00324E81">
        <w:rPr>
          <w:color w:val="EE0000"/>
        </w:rPr>
        <w:t>Remcos</w:t>
      </w:r>
      <w:proofErr w:type="spellEnd"/>
      <w:r w:rsidRPr="00324E81">
        <w:rPr>
          <w:color w:val="EE0000"/>
        </w:rPr>
        <w:t xml:space="preserve"> stand for</w:t>
      </w:r>
      <w:r w:rsidR="00982AB0" w:rsidRPr="00324E81">
        <w:rPr>
          <w:color w:val="EE0000"/>
        </w:rPr>
        <w:t xml:space="preserve">? </w:t>
      </w:r>
    </w:p>
    <w:p w14:paraId="34DE6A4F" w14:textId="77777777" w:rsidR="00DD457F" w:rsidRPr="00B84B07" w:rsidRDefault="00DD457F" w:rsidP="00DD457F">
      <w:pPr>
        <w:pStyle w:val="AnswerLineL50"/>
      </w:pPr>
      <w:r w:rsidRPr="00324E81">
        <w:rPr>
          <w:highlight w:val="yellow"/>
        </w:rPr>
        <w:t>Type your answers here.</w:t>
      </w:r>
    </w:p>
    <w:p w14:paraId="4D3D7F90" w14:textId="3967F938" w:rsidR="00982AB0" w:rsidRPr="00324E81" w:rsidRDefault="00982AB0" w:rsidP="00FC7EA0">
      <w:pPr>
        <w:pStyle w:val="SubStepAlpha"/>
        <w:numPr>
          <w:ilvl w:val="0"/>
          <w:numId w:val="0"/>
        </w:numPr>
        <w:ind w:left="720"/>
        <w:rPr>
          <w:rStyle w:val="AnswerGray"/>
          <w:color w:val="EE0000"/>
        </w:rPr>
      </w:pPr>
      <w:r w:rsidRPr="00324E81">
        <w:rPr>
          <w:rStyle w:val="AnswerGray"/>
          <w:color w:val="EE0000"/>
        </w:rPr>
        <w:t>Remote control and surveillance software</w:t>
      </w:r>
    </w:p>
    <w:p w14:paraId="7E8DC57D" w14:textId="682F7DD5" w:rsidR="00FC7EA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communication do you think was being transmitted?</w:t>
      </w:r>
    </w:p>
    <w:p w14:paraId="6756A9BF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144A7B5" w14:textId="7842AE3F" w:rsidR="00982AB0" w:rsidRPr="00982AB0" w:rsidRDefault="00982AB0" w:rsidP="00FC7EA0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982AB0">
        <w:rPr>
          <w:rStyle w:val="AnswerGray"/>
        </w:rPr>
        <w:t>A keylogger possibly sending keystroke information to a C2 server</w:t>
      </w:r>
    </w:p>
    <w:p w14:paraId="5DD9C644" w14:textId="65D66443" w:rsidR="00982AB0" w:rsidRDefault="00982AB0" w:rsidP="00FC7EA0">
      <w:pPr>
        <w:pStyle w:val="SubStepAlpha"/>
        <w:numPr>
          <w:ilvl w:val="0"/>
          <w:numId w:val="0"/>
        </w:numPr>
        <w:ind w:left="720"/>
      </w:pPr>
      <w:r>
        <w:t>What type of encryption and obfuscation was used to bypass detection?</w:t>
      </w:r>
    </w:p>
    <w:p w14:paraId="58EBA63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6FE7359C" w14:textId="403B17A0" w:rsidR="00FC7EA0" w:rsidRPr="00982AB0" w:rsidRDefault="00982AB0" w:rsidP="00FC7EA0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proofErr w:type="spellStart"/>
      <w:r w:rsidRPr="00982AB0">
        <w:rPr>
          <w:rStyle w:val="AnswerGray"/>
        </w:rPr>
        <w:t>Remcos</w:t>
      </w:r>
      <w:proofErr w:type="spellEnd"/>
      <w:r w:rsidRPr="00982AB0">
        <w:rPr>
          <w:rStyle w:val="AnswerGray"/>
        </w:rPr>
        <w:t xml:space="preserve"> RAT uses multiple packers, base64 encoding and RC4 encryption to bypass detection and throw off security analysts</w:t>
      </w:r>
    </w:p>
    <w:p w14:paraId="45F9AD5A" w14:textId="340A621C" w:rsidR="003F306A" w:rsidRPr="00401AAA" w:rsidRDefault="00401AAA" w:rsidP="00401AAA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>
        <w:t xml:space="preserve">Using </w:t>
      </w:r>
      <w:proofErr w:type="spellStart"/>
      <w:r w:rsidR="00FF041B">
        <w:t>Sguil</w:t>
      </w:r>
      <w:proofErr w:type="spellEnd"/>
      <w:r w:rsidR="00FF041B">
        <w:t xml:space="preserve"> and the remaining alerts from 3-19-2019, </w:t>
      </w:r>
      <w:r>
        <w:t xml:space="preserve">locate the second executable file that was downloaded and check to see if it is known malware. </w:t>
      </w:r>
    </w:p>
    <w:p w14:paraId="27778DF7" w14:textId="77777777" w:rsidR="00A4588B" w:rsidRDefault="00A4588B" w:rsidP="00A00F42">
      <w:pPr>
        <w:pStyle w:val="Heading4"/>
      </w:pPr>
      <w:r>
        <w:t>Questions:</w:t>
      </w:r>
    </w:p>
    <w:p w14:paraId="2E9A8F78" w14:textId="33E65C81" w:rsidR="00401AAA" w:rsidRDefault="00401AAA" w:rsidP="00A00F42">
      <w:pPr>
        <w:pStyle w:val="SubStepAlpha"/>
        <w:numPr>
          <w:ilvl w:val="0"/>
          <w:numId w:val="0"/>
        </w:numPr>
        <w:spacing w:before="0"/>
        <w:ind w:left="720"/>
      </w:pPr>
      <w:r>
        <w:t>What Alert IDs alert to a second executable file being downloaded?</w:t>
      </w:r>
    </w:p>
    <w:p w14:paraId="33D69FE0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1985356C" w14:textId="2752A6D7" w:rsidR="00FF041B" w:rsidRPr="00FF041B" w:rsidRDefault="00322FA6" w:rsidP="00401AAA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A00F42">
        <w:rPr>
          <w:rStyle w:val="AnswerGray"/>
        </w:rPr>
        <w:t xml:space="preserve">Answers may vary. In this example, </w:t>
      </w:r>
      <w:r w:rsidR="00A14223" w:rsidRPr="001762A5">
        <w:rPr>
          <w:rStyle w:val="AnswerGray"/>
        </w:rPr>
        <w:t>5.483</w:t>
      </w:r>
      <w:r w:rsidR="00A14223" w:rsidRPr="00322FA6">
        <w:rPr>
          <w:rStyle w:val="AnswerGray"/>
        </w:rPr>
        <w:t>, 5</w:t>
      </w:r>
      <w:r w:rsidR="00A14223">
        <w:rPr>
          <w:rStyle w:val="AnswerGray"/>
        </w:rPr>
        <w:t>.</w:t>
      </w:r>
      <w:r>
        <w:rPr>
          <w:rStyle w:val="AnswerGray"/>
        </w:rPr>
        <w:t>485, 5.497, 5.509, 5.521, 5.533</w:t>
      </w:r>
    </w:p>
    <w:p w14:paraId="4DC9E5E4" w14:textId="77777777" w:rsidR="00FF041B" w:rsidRDefault="00401AAA" w:rsidP="00401AAA">
      <w:pPr>
        <w:pStyle w:val="SubStepAlpha"/>
        <w:numPr>
          <w:ilvl w:val="0"/>
          <w:numId w:val="0"/>
        </w:numPr>
        <w:ind w:left="720"/>
      </w:pPr>
      <w:r>
        <w:t xml:space="preserve">From which </w:t>
      </w:r>
      <w:r w:rsidR="00FF041B">
        <w:t>server IP</w:t>
      </w:r>
      <w:r>
        <w:t xml:space="preserve"> address and port number was the file downloaded</w:t>
      </w:r>
      <w:r w:rsidR="00FF041B">
        <w:t xml:space="preserve"> from?</w:t>
      </w:r>
    </w:p>
    <w:p w14:paraId="26130D28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60ABE829" w14:textId="7EEFC708" w:rsidR="00FF041B" w:rsidRPr="00FF041B" w:rsidRDefault="00FF041B" w:rsidP="00401AAA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FF041B">
        <w:rPr>
          <w:rStyle w:val="AnswerGray"/>
        </w:rPr>
        <w:t xml:space="preserve">217.23.14.81:80 </w:t>
      </w:r>
    </w:p>
    <w:p w14:paraId="626DC080" w14:textId="28D7457F" w:rsidR="00FF041B" w:rsidRDefault="00FF041B" w:rsidP="00401AAA">
      <w:pPr>
        <w:pStyle w:val="SubStepAlpha"/>
        <w:numPr>
          <w:ilvl w:val="0"/>
          <w:numId w:val="0"/>
        </w:numPr>
        <w:ind w:left="720"/>
      </w:pPr>
      <w:r>
        <w:t>What is the name of the file that was downloaded?</w:t>
      </w:r>
    </w:p>
    <w:p w14:paraId="54C15F33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4A844D7A" w14:textId="6978B8E4" w:rsidR="00FF041B" w:rsidRPr="00FF041B" w:rsidRDefault="00FF041B" w:rsidP="00401AAA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FF041B">
        <w:rPr>
          <w:rStyle w:val="AnswerGray"/>
        </w:rPr>
        <w:t>F4.exe</w:t>
      </w:r>
    </w:p>
    <w:p w14:paraId="07610EE8" w14:textId="35DDB68B" w:rsidR="00FF041B" w:rsidRDefault="00FF041B" w:rsidP="00401AAA">
      <w:pPr>
        <w:pStyle w:val="SubStepAlpha"/>
        <w:numPr>
          <w:ilvl w:val="0"/>
          <w:numId w:val="0"/>
        </w:numPr>
        <w:ind w:left="720"/>
      </w:pPr>
      <w:r w:rsidRPr="007D6777">
        <w:rPr>
          <w:color w:val="0070C0"/>
        </w:rPr>
        <w:t>Create a SHA256 hash of the file</w:t>
      </w:r>
      <w:r>
        <w:t xml:space="preserve"> and </w:t>
      </w:r>
      <w:r w:rsidRPr="007D6777">
        <w:rPr>
          <w:color w:val="0070C0"/>
        </w:rPr>
        <w:t xml:space="preserve">submit the hash online at Cisco Talos </w:t>
      </w:r>
      <w:r w:rsidR="00E0059F" w:rsidRPr="007D6777">
        <w:rPr>
          <w:color w:val="0070C0"/>
        </w:rPr>
        <w:t xml:space="preserve">File Reputation Center </w:t>
      </w:r>
      <w:r w:rsidRPr="007D6777">
        <w:rPr>
          <w:color w:val="0070C0"/>
        </w:rPr>
        <w:t>to see if it matches known malware</w:t>
      </w:r>
      <w:r>
        <w:t>.</w:t>
      </w:r>
      <w:r w:rsidR="00E0059F">
        <w:t xml:space="preserve"> </w:t>
      </w:r>
      <w:r>
        <w:t>Is the executable file known malware</w:t>
      </w:r>
      <w:r w:rsidR="00DC02B4">
        <w:t xml:space="preserve"> and i</w:t>
      </w:r>
      <w:r>
        <w:t xml:space="preserve">f so, </w:t>
      </w:r>
      <w:r w:rsidR="00DC02B4">
        <w:t>what type? W</w:t>
      </w:r>
      <w:r w:rsidR="00E0059F">
        <w:t xml:space="preserve">hat is </w:t>
      </w:r>
      <w:r w:rsidR="00DC02B4">
        <w:t>the</w:t>
      </w:r>
      <w:r w:rsidR="00E0059F">
        <w:t xml:space="preserve"> AMP DETECTION NAME</w:t>
      </w:r>
      <w:r>
        <w:t>?</w:t>
      </w:r>
    </w:p>
    <w:p w14:paraId="47E9C361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1C7283CD" w14:textId="3D96AB48" w:rsidR="00E0059F" w:rsidRPr="00DC02B4" w:rsidRDefault="00E0059F" w:rsidP="00401AAA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DC02B4">
        <w:rPr>
          <w:rStyle w:val="AnswerGray"/>
        </w:rPr>
        <w:t xml:space="preserve">Yes, PE32 executable, trojan downloader </w:t>
      </w:r>
      <w:proofErr w:type="spellStart"/>
      <w:proofErr w:type="gramStart"/>
      <w:r w:rsidRPr="00DC02B4">
        <w:rPr>
          <w:rStyle w:val="AnswerGray"/>
        </w:rPr>
        <w:t>Win.Dropper.Cridex</w:t>
      </w:r>
      <w:proofErr w:type="spellEnd"/>
      <w:r w:rsidRPr="00DC02B4">
        <w:rPr>
          <w:rStyle w:val="AnswerGray"/>
        </w:rPr>
        <w:t>::</w:t>
      </w:r>
      <w:proofErr w:type="gramEnd"/>
      <w:r w:rsidRPr="00DC02B4">
        <w:rPr>
          <w:rStyle w:val="AnswerGray"/>
        </w:rPr>
        <w:t>1201</w:t>
      </w:r>
    </w:p>
    <w:p w14:paraId="557D96CA" w14:textId="77777777" w:rsidR="00A4588B" w:rsidRPr="00A00F42" w:rsidRDefault="002F3CB0" w:rsidP="002F3CB0">
      <w:pPr>
        <w:pStyle w:val="SubStepAlpha"/>
        <w:numPr>
          <w:ilvl w:val="3"/>
          <w:numId w:val="2"/>
        </w:numPr>
        <w:rPr>
          <w:b/>
          <w:shd w:val="clear" w:color="auto" w:fill="BFBFBF"/>
        </w:rPr>
      </w:pPr>
      <w:r w:rsidRPr="007D6777">
        <w:rPr>
          <w:color w:val="0070C0"/>
        </w:rPr>
        <w:t>Examine the remaining three alerts from 3-19-2019 by looking at the header information in Show Packet Data</w:t>
      </w:r>
      <w:r>
        <w:t>, the IDS signature in Show Rule, and the Alert ID Transcripts.</w:t>
      </w:r>
    </w:p>
    <w:p w14:paraId="70B58D63" w14:textId="77777777" w:rsidR="00A4588B" w:rsidRPr="00A00F42" w:rsidRDefault="00A4588B" w:rsidP="00A00F42">
      <w:pPr>
        <w:pStyle w:val="Heading4"/>
      </w:pPr>
      <w:r>
        <w:t>Question</w:t>
      </w:r>
      <w:r w:rsidRPr="00A00F42">
        <w:t>:</w:t>
      </w:r>
    </w:p>
    <w:p w14:paraId="585A361F" w14:textId="293A887B" w:rsidR="002F3CB0" w:rsidRPr="00401AAA" w:rsidRDefault="002F3CB0" w:rsidP="00A00F42">
      <w:pPr>
        <w:pStyle w:val="BodyTextL50"/>
        <w:spacing w:before="0"/>
        <w:rPr>
          <w:b/>
          <w:shd w:val="clear" w:color="auto" w:fill="BFBFBF"/>
        </w:rPr>
      </w:pPr>
      <w:r>
        <w:t>How are all three alerts related?</w:t>
      </w:r>
    </w:p>
    <w:p w14:paraId="0B3639F6" w14:textId="77777777" w:rsidR="00DD457F" w:rsidRPr="00B84B07" w:rsidRDefault="00DD457F" w:rsidP="00A00F42">
      <w:pPr>
        <w:pStyle w:val="AnswerLineL50"/>
        <w:spacing w:after="360"/>
      </w:pPr>
      <w:r>
        <w:t>Type your answers here.</w:t>
      </w:r>
    </w:p>
    <w:p w14:paraId="5D928BE7" w14:textId="233B0804" w:rsidR="00401AAA" w:rsidRPr="0070422B" w:rsidRDefault="002F3CB0" w:rsidP="0070422B">
      <w:pPr>
        <w:pStyle w:val="SubStepAlpha"/>
        <w:numPr>
          <w:ilvl w:val="0"/>
          <w:numId w:val="0"/>
        </w:numPr>
        <w:ind w:left="720"/>
        <w:rPr>
          <w:b/>
          <w:shd w:val="clear" w:color="auto" w:fill="BFBFBF"/>
        </w:rPr>
      </w:pPr>
      <w:r w:rsidRPr="0070422B">
        <w:rPr>
          <w:rStyle w:val="AnswerGray"/>
        </w:rPr>
        <w:t xml:space="preserve">All three alerts are </w:t>
      </w:r>
      <w:proofErr w:type="gramStart"/>
      <w:r w:rsidRPr="0070422B">
        <w:rPr>
          <w:rStyle w:val="AnswerGray"/>
        </w:rPr>
        <w:t>encrypted</w:t>
      </w:r>
      <w:proofErr w:type="gramEnd"/>
      <w:r w:rsidRPr="0070422B">
        <w:rPr>
          <w:rStyle w:val="AnswerGray"/>
        </w:rPr>
        <w:t xml:space="preserve"> and all three alerts were triggered by a blacklisted malicious SSL certificate - </w:t>
      </w:r>
      <w:proofErr w:type="spellStart"/>
      <w:r w:rsidRPr="0070422B">
        <w:rPr>
          <w:rStyle w:val="AnswerGray"/>
        </w:rPr>
        <w:t>Dridex</w:t>
      </w:r>
      <w:proofErr w:type="spellEnd"/>
    </w:p>
    <w:p w14:paraId="68EE4946" w14:textId="2AAF3E12" w:rsidR="0070422B" w:rsidRDefault="0070422B" w:rsidP="008F06FF">
      <w:pPr>
        <w:pStyle w:val="SubStepAlpha"/>
      </w:pPr>
      <w:r>
        <w:lastRenderedPageBreak/>
        <w:t xml:space="preserve">Even though you </w:t>
      </w:r>
      <w:r w:rsidR="002F3CB0">
        <w:t xml:space="preserve">have examined all the alerts </w:t>
      </w:r>
      <w:r>
        <w:t xml:space="preserve">in </w:t>
      </w:r>
      <w:proofErr w:type="spellStart"/>
      <w:r>
        <w:t>Sguil</w:t>
      </w:r>
      <w:proofErr w:type="spellEnd"/>
      <w:r>
        <w:t xml:space="preserve"> related to an attack on a Windows host on 3-19-2019</w:t>
      </w:r>
      <w:r w:rsidR="00322FA6">
        <w:t>,</w:t>
      </w:r>
      <w:r>
        <w:t xml:space="preserve"> </w:t>
      </w:r>
      <w:r w:rsidR="002F3CB0" w:rsidRPr="007D6777">
        <w:rPr>
          <w:color w:val="EE0000"/>
        </w:rPr>
        <w:t>there may be additional rel</w:t>
      </w:r>
      <w:r w:rsidRPr="007D6777">
        <w:rPr>
          <w:color w:val="EE0000"/>
        </w:rPr>
        <w:t>ated</w:t>
      </w:r>
      <w:r w:rsidR="002F3CB0" w:rsidRPr="007D6777">
        <w:rPr>
          <w:color w:val="EE0000"/>
        </w:rPr>
        <w:t xml:space="preserve"> information </w:t>
      </w:r>
      <w:r w:rsidRPr="007D6777">
        <w:rPr>
          <w:color w:val="EE0000"/>
        </w:rPr>
        <w:t xml:space="preserve">available </w:t>
      </w:r>
      <w:r w:rsidR="002F3CB0" w:rsidRPr="007D6777">
        <w:rPr>
          <w:color w:val="EE0000"/>
        </w:rPr>
        <w:t>in Kibana.</w:t>
      </w:r>
      <w:r w:rsidRPr="007D6777">
        <w:rPr>
          <w:color w:val="EE0000"/>
        </w:rPr>
        <w:t xml:space="preserve"> Close </w:t>
      </w:r>
      <w:proofErr w:type="spellStart"/>
      <w:r w:rsidRPr="007D6777">
        <w:rPr>
          <w:color w:val="EE0000"/>
        </w:rPr>
        <w:t>Sguil</w:t>
      </w:r>
      <w:proofErr w:type="spellEnd"/>
      <w:r w:rsidRPr="007D6777">
        <w:rPr>
          <w:color w:val="EE0000"/>
        </w:rPr>
        <w:t xml:space="preserve"> and launch Kibana from the desktop</w:t>
      </w:r>
      <w:r>
        <w:t>.</w:t>
      </w:r>
    </w:p>
    <w:p w14:paraId="5977D65F" w14:textId="77777777" w:rsidR="0070422B" w:rsidRPr="00D96886" w:rsidRDefault="0070422B" w:rsidP="0070422B">
      <w:pPr>
        <w:pStyle w:val="Heading2"/>
      </w:pPr>
      <w:r>
        <w:t>Use Kibana to Investigate Alerts</w:t>
      </w:r>
    </w:p>
    <w:p w14:paraId="6567EF66" w14:textId="39C8BCC4" w:rsidR="0070422B" w:rsidRDefault="0070422B" w:rsidP="0070422B">
      <w:pPr>
        <w:pStyle w:val="BodyTextL25"/>
      </w:pPr>
      <w:r>
        <w:t xml:space="preserve">In Part </w:t>
      </w:r>
      <w:r w:rsidR="008F06FF">
        <w:t>2</w:t>
      </w:r>
      <w:r>
        <w:t xml:space="preserve">, </w:t>
      </w:r>
      <w:r w:rsidRPr="007D6777">
        <w:rPr>
          <w:color w:val="EE0000"/>
        </w:rPr>
        <w:t xml:space="preserve">use Kibana to </w:t>
      </w:r>
      <w:r w:rsidR="008F06FF" w:rsidRPr="007D6777">
        <w:rPr>
          <w:color w:val="EE0000"/>
        </w:rPr>
        <w:t xml:space="preserve">further </w:t>
      </w:r>
      <w:r w:rsidRPr="007D6777">
        <w:rPr>
          <w:color w:val="EE0000"/>
        </w:rPr>
        <w:t>investigate</w:t>
      </w:r>
      <w:r w:rsidR="008F06FF" w:rsidRPr="007D6777">
        <w:rPr>
          <w:color w:val="EE0000"/>
        </w:rPr>
        <w:t xml:space="preserve"> </w:t>
      </w:r>
      <w:r w:rsidRPr="007D6777">
        <w:rPr>
          <w:color w:val="EE0000"/>
        </w:rPr>
        <w:t xml:space="preserve">the attack </w:t>
      </w:r>
      <w:r w:rsidR="008F06FF" w:rsidRPr="007D6777">
        <w:rPr>
          <w:color w:val="EE0000"/>
        </w:rPr>
        <w:t>on 3-19-2019</w:t>
      </w:r>
      <w:r>
        <w:t>.</w:t>
      </w:r>
    </w:p>
    <w:p w14:paraId="5F5803AE" w14:textId="77777777" w:rsidR="0070422B" w:rsidRDefault="0070422B" w:rsidP="0070422B">
      <w:pPr>
        <w:pStyle w:val="Heading3"/>
        <w:numPr>
          <w:ilvl w:val="2"/>
          <w:numId w:val="2"/>
        </w:numPr>
      </w:pPr>
      <w:r>
        <w:t>Open Kibana and narrow the timeframe.</w:t>
      </w:r>
    </w:p>
    <w:p w14:paraId="4E920C11" w14:textId="1FED105B" w:rsidR="0070422B" w:rsidRDefault="0070422B" w:rsidP="0070422B">
      <w:pPr>
        <w:pStyle w:val="SubStepAlpha"/>
        <w:numPr>
          <w:ilvl w:val="3"/>
          <w:numId w:val="2"/>
        </w:numPr>
      </w:pPr>
      <w:r>
        <w:t xml:space="preserve">Login to </w:t>
      </w:r>
      <w:r w:rsidR="004F0F3A">
        <w:t>Kibana</w:t>
      </w:r>
      <w:r>
        <w:t xml:space="preserve"> with the </w:t>
      </w:r>
      <w:r w:rsidRPr="00450A2B">
        <w:rPr>
          <w:b/>
          <w:bCs/>
        </w:rPr>
        <w:t>analyst</w:t>
      </w:r>
      <w:r>
        <w:t xml:space="preserve"> username and </w:t>
      </w:r>
      <w:proofErr w:type="spellStart"/>
      <w:r w:rsidRPr="00450A2B">
        <w:rPr>
          <w:b/>
          <w:bCs/>
        </w:rPr>
        <w:t>cyberops</w:t>
      </w:r>
      <w:proofErr w:type="spellEnd"/>
      <w:r>
        <w:t xml:space="preserve"> password.</w:t>
      </w:r>
    </w:p>
    <w:p w14:paraId="37C4EB36" w14:textId="677B6CFC" w:rsidR="00DC5E95" w:rsidRPr="00B113F9" w:rsidRDefault="0070422B" w:rsidP="00A00F42">
      <w:pPr>
        <w:pStyle w:val="SubStepAlpha"/>
        <w:numPr>
          <w:ilvl w:val="3"/>
          <w:numId w:val="2"/>
        </w:numPr>
        <w:rPr>
          <w:color w:val="EE0000"/>
        </w:rPr>
      </w:pPr>
      <w:r>
        <w:t xml:space="preserve">Open Kibana (username </w:t>
      </w:r>
      <w:r w:rsidRPr="001762A5">
        <w:rPr>
          <w:b/>
          <w:bCs/>
        </w:rPr>
        <w:t>analyst</w:t>
      </w:r>
      <w:r>
        <w:t xml:space="preserve"> and password </w:t>
      </w:r>
      <w:proofErr w:type="spellStart"/>
      <w:r w:rsidRPr="001762A5">
        <w:rPr>
          <w:b/>
          <w:bCs/>
        </w:rPr>
        <w:t>cyberops</w:t>
      </w:r>
      <w:proofErr w:type="spellEnd"/>
      <w:r>
        <w:t xml:space="preserve">), click </w:t>
      </w:r>
      <w:r w:rsidRPr="001762A5">
        <w:rPr>
          <w:b/>
          <w:bCs/>
        </w:rPr>
        <w:t xml:space="preserve">Last 24 Hours </w:t>
      </w:r>
      <w:r w:rsidRPr="00F910B4">
        <w:t>and</w:t>
      </w:r>
      <w:r>
        <w:t xml:space="preserve"> the</w:t>
      </w:r>
      <w:r w:rsidRPr="00F910B4">
        <w:t xml:space="preserve"> </w:t>
      </w:r>
      <w:r w:rsidRPr="00B113F9">
        <w:rPr>
          <w:b/>
          <w:bCs/>
          <w:color w:val="EE0000"/>
        </w:rPr>
        <w:t>Absolute</w:t>
      </w:r>
      <w:r w:rsidRPr="00B113F9">
        <w:rPr>
          <w:color w:val="EE0000"/>
        </w:rPr>
        <w:t xml:space="preserve"> time </w:t>
      </w:r>
      <w:proofErr w:type="gramStart"/>
      <w:r w:rsidRPr="00B113F9">
        <w:rPr>
          <w:color w:val="EE0000"/>
        </w:rPr>
        <w:t>range tab</w:t>
      </w:r>
      <w:proofErr w:type="gramEnd"/>
      <w:r w:rsidRPr="00B113F9">
        <w:rPr>
          <w:color w:val="EE0000"/>
        </w:rPr>
        <w:t xml:space="preserve"> to change the time range to March 1</w:t>
      </w:r>
      <w:r w:rsidR="00A759F8" w:rsidRPr="00B113F9">
        <w:rPr>
          <w:color w:val="EE0000"/>
        </w:rPr>
        <w:t>,</w:t>
      </w:r>
      <w:r w:rsidRPr="00B113F9">
        <w:rPr>
          <w:color w:val="EE0000"/>
        </w:rPr>
        <w:t xml:space="preserve"> </w:t>
      </w:r>
      <w:proofErr w:type="gramStart"/>
      <w:r w:rsidRPr="00B113F9">
        <w:rPr>
          <w:color w:val="EE0000"/>
        </w:rPr>
        <w:t>2019</w:t>
      </w:r>
      <w:proofErr w:type="gramEnd"/>
      <w:r w:rsidRPr="00B113F9">
        <w:rPr>
          <w:color w:val="EE0000"/>
        </w:rPr>
        <w:t xml:space="preserve"> to March 31, 2019.</w:t>
      </w:r>
    </w:p>
    <w:p w14:paraId="154CC6C1" w14:textId="461D5F9F" w:rsidR="004656EC" w:rsidRPr="00B113F9" w:rsidRDefault="0070422B" w:rsidP="00A00F42">
      <w:pPr>
        <w:pStyle w:val="SubStepAlpha"/>
        <w:keepNext/>
        <w:numPr>
          <w:ilvl w:val="3"/>
          <w:numId w:val="2"/>
        </w:numPr>
        <w:rPr>
          <w:color w:val="EE0000"/>
        </w:rPr>
      </w:pPr>
      <w:r>
        <w:t xml:space="preserve">The </w:t>
      </w:r>
      <w:r w:rsidRPr="00B113F9">
        <w:rPr>
          <w:b/>
          <w:bCs/>
          <w:color w:val="EE0000"/>
        </w:rPr>
        <w:t>Total Log Count Over Time</w:t>
      </w:r>
      <w:r w:rsidRPr="00B113F9">
        <w:rPr>
          <w:color w:val="EE0000"/>
        </w:rPr>
        <w:t xml:space="preserve"> timeline will show an event on March 19. Click that event to narrow the focus to the specific time range of the attack.</w:t>
      </w:r>
    </w:p>
    <w:p w14:paraId="00A04472" w14:textId="0331C252" w:rsidR="00DC5E95" w:rsidRDefault="00DC5E95" w:rsidP="00DD457F">
      <w:pPr>
        <w:pStyle w:val="Visual"/>
      </w:pPr>
      <w:r>
        <w:rPr>
          <w:noProof/>
        </w:rPr>
        <w:drawing>
          <wp:inline distT="0" distB="0" distL="0" distR="0" wp14:anchorId="4F725ACC" wp14:editId="780968FD">
            <wp:extent cx="4711700" cy="1295250"/>
            <wp:effectExtent l="0" t="0" r="0" b="635"/>
            <wp:docPr id="22" name="Picture 22" descr="kibana screenshot of total log count over the interested time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0-06-30 19_54_06-CyberOps SecOnion 16.04.6.5 [06.21.2020] [Running] - Oracle VM VirtualBox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929" cy="13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8248" w14:textId="5E295580" w:rsidR="00A4588B" w:rsidRDefault="00A4588B" w:rsidP="00A00F42">
      <w:pPr>
        <w:pStyle w:val="Heading3"/>
      </w:pPr>
      <w:r>
        <w:t>Review the alerts in the narrowed timeframe.</w:t>
      </w:r>
    </w:p>
    <w:p w14:paraId="0DA3D4F3" w14:textId="08D8643F" w:rsidR="0087128E" w:rsidRDefault="0087128E" w:rsidP="00A00F42">
      <w:pPr>
        <w:pStyle w:val="SubStepAlpha"/>
        <w:keepNext/>
      </w:pPr>
      <w:r>
        <w:t xml:space="preserve">In the Kibana dashboard scroll down to the </w:t>
      </w:r>
      <w:r w:rsidRPr="00A00F42">
        <w:rPr>
          <w:b/>
          <w:bCs/>
        </w:rPr>
        <w:t>All Sensors - Log Type</w:t>
      </w:r>
      <w:r>
        <w:t xml:space="preserve"> visualization. </w:t>
      </w:r>
      <w:r w:rsidR="00942667">
        <w:t>Review</w:t>
      </w:r>
      <w:r>
        <w:t xml:space="preserve"> both pages and note </w:t>
      </w:r>
      <w:r w:rsidRPr="00B113F9">
        <w:rPr>
          <w:color w:val="EE0000"/>
        </w:rPr>
        <w:t xml:space="preserve">the variety of log types </w:t>
      </w:r>
      <w:r>
        <w:t>related to this attack.</w:t>
      </w:r>
    </w:p>
    <w:p w14:paraId="135A1322" w14:textId="708A71C4" w:rsidR="0087128E" w:rsidRDefault="0087128E" w:rsidP="00A00F42">
      <w:pPr>
        <w:pStyle w:val="Visual"/>
      </w:pPr>
      <w:r>
        <w:rPr>
          <w:noProof/>
        </w:rPr>
        <w:drawing>
          <wp:inline distT="0" distB="0" distL="0" distR="0" wp14:anchorId="51D1DD22" wp14:editId="2DBFDBF1">
            <wp:extent cx="2945202" cy="2590800"/>
            <wp:effectExtent l="0" t="0" r="7620" b="0"/>
            <wp:docPr id="23" name="Picture 23" descr="kibana screenshot of all sensors - log type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0-06-30 20_05_40-CyberOps SecOnion 16.04.6.5 [06.21.2020] [Running] - Oracle VM VirtualBox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68" cy="26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00F42">
        <w:rPr>
          <w:noProof/>
        </w:rPr>
        <w:drawing>
          <wp:inline distT="0" distB="0" distL="0" distR="0" wp14:anchorId="0386FDFC" wp14:editId="3594426C">
            <wp:extent cx="2842551" cy="2597150"/>
            <wp:effectExtent l="0" t="0" r="0" b="0"/>
            <wp:docPr id="24" name="Picture 24" descr="kibana screenshot of all sensors - log type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0-06-30 20_06_24-CyberOps SecOnion 16.04.6.5 [06.21.2020] [Running] - Oracle VM VirtualBox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47" cy="265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A38" w14:textId="362A2F4D" w:rsidR="005E7CDF" w:rsidRDefault="005E7CDF" w:rsidP="00A00F42">
      <w:pPr>
        <w:pStyle w:val="SubStepAlpha"/>
        <w:keepNext/>
      </w:pPr>
      <w:r w:rsidRPr="00B113F9">
        <w:rPr>
          <w:color w:val="EE0000"/>
        </w:rPr>
        <w:lastRenderedPageBreak/>
        <w:t xml:space="preserve">Scroll down and notice that the NIDS Alert Summary </w:t>
      </w:r>
      <w:r>
        <w:t xml:space="preserve">in Kibana has </w:t>
      </w:r>
      <w:r w:rsidR="002D4EC0">
        <w:t xml:space="preserve">many of </w:t>
      </w:r>
      <w:r>
        <w:t xml:space="preserve">the same IDS alerts </w:t>
      </w:r>
      <w:r w:rsidR="002D4EC0">
        <w:t xml:space="preserve">as </w:t>
      </w:r>
      <w:r>
        <w:t>listed</w:t>
      </w:r>
      <w:r w:rsidR="002D4EC0">
        <w:t xml:space="preserve"> in </w:t>
      </w:r>
      <w:proofErr w:type="spellStart"/>
      <w:r w:rsidR="002D4EC0">
        <w:t>Sguil</w:t>
      </w:r>
      <w:proofErr w:type="spellEnd"/>
      <w:r>
        <w:t>.</w:t>
      </w:r>
      <w:r w:rsidR="002D4EC0">
        <w:t xml:space="preserve"> </w:t>
      </w:r>
      <w:r w:rsidR="002D4EC0" w:rsidRPr="00B113F9">
        <w:rPr>
          <w:color w:val="EE0000"/>
        </w:rPr>
        <w:t xml:space="preserve">Click the magnifier to filter on the second alert </w:t>
      </w:r>
      <w:r w:rsidR="002D4EC0">
        <w:t>ET TROJAN ABUSE.CH SSL Blacklist Malicious SSL certificate detected (</w:t>
      </w:r>
      <w:proofErr w:type="spellStart"/>
      <w:r w:rsidR="002D4EC0">
        <w:t>Dridex</w:t>
      </w:r>
      <w:proofErr w:type="spellEnd"/>
      <w:r w:rsidR="002D4EC0">
        <w:t>) from Source IP Address 31.22.4.176</w:t>
      </w:r>
      <w:r w:rsidR="00942667">
        <w:t>.</w:t>
      </w:r>
    </w:p>
    <w:p w14:paraId="1F8495DC" w14:textId="002D70F8" w:rsidR="0087128E" w:rsidRDefault="005E7CDF" w:rsidP="00A00F42">
      <w:pPr>
        <w:pStyle w:val="Visual"/>
      </w:pPr>
      <w:r>
        <w:rPr>
          <w:noProof/>
        </w:rPr>
        <w:drawing>
          <wp:inline distT="0" distB="0" distL="0" distR="0" wp14:anchorId="3C5C2920" wp14:editId="3769CDC6">
            <wp:extent cx="3271138" cy="3468970"/>
            <wp:effectExtent l="0" t="0" r="5715" b="0"/>
            <wp:docPr id="25" name="Picture 25" descr="kibana screen of NIDs - aler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0-06-30 20_31_17-CyberOps SecOnion 16.04.6.5 [06.21.2020] [Running] - Oracle VM VirtualBox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30" cy="34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6655" w14:textId="0B655B04" w:rsidR="00DD457F" w:rsidRPr="00B113F9" w:rsidRDefault="002D4EC0" w:rsidP="00A00F42">
      <w:pPr>
        <w:pStyle w:val="SubStepAlpha"/>
        <w:keepNext/>
        <w:rPr>
          <w:color w:val="EE0000"/>
        </w:rPr>
      </w:pPr>
      <w:r w:rsidRPr="00B113F9">
        <w:rPr>
          <w:color w:val="EE0000"/>
        </w:rPr>
        <w:t>Scroll down to All Logs</w:t>
      </w:r>
      <w:r>
        <w:t xml:space="preserve"> and </w:t>
      </w:r>
      <w:r w:rsidR="006958E6">
        <w:t xml:space="preserve">click the arrow to </w:t>
      </w:r>
      <w:r w:rsidRPr="00B113F9">
        <w:rPr>
          <w:color w:val="EE0000"/>
        </w:rPr>
        <w:t xml:space="preserve">expand the first log </w:t>
      </w:r>
      <w:r>
        <w:t xml:space="preserve">in the </w:t>
      </w:r>
      <w:r w:rsidRPr="00B113F9">
        <w:rPr>
          <w:color w:val="EE0000"/>
        </w:rPr>
        <w:t xml:space="preserve">list with source </w:t>
      </w:r>
      <w:r w:rsidR="004F0F3A" w:rsidRPr="00B113F9">
        <w:rPr>
          <w:color w:val="EE0000"/>
        </w:rPr>
        <w:t xml:space="preserve">IP </w:t>
      </w:r>
      <w:r w:rsidRPr="00B113F9">
        <w:rPr>
          <w:color w:val="EE0000"/>
        </w:rPr>
        <w:t>address 31.22.4.176.</w:t>
      </w:r>
    </w:p>
    <w:p w14:paraId="23CD3482" w14:textId="165AF0C1" w:rsidR="0087128E" w:rsidRDefault="002D4EC0" w:rsidP="00A00F42">
      <w:pPr>
        <w:pStyle w:val="Visual"/>
      </w:pPr>
      <w:r>
        <w:rPr>
          <w:noProof/>
        </w:rPr>
        <w:drawing>
          <wp:inline distT="0" distB="0" distL="0" distR="0" wp14:anchorId="0C111A03" wp14:editId="471E5991">
            <wp:extent cx="5314950" cy="2334254"/>
            <wp:effectExtent l="0" t="0" r="0" b="9525"/>
            <wp:docPr id="26" name="Picture 26" descr="kibana screenshot of  all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0-06-30 20_47_32-CyberOps SecOnion 16.04.6.5 [06.21.2020] [Running] - Oracle VM VirtualBox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911" cy="23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46F" w14:textId="77777777" w:rsidR="00A4588B" w:rsidRDefault="00A4588B" w:rsidP="00A00F42">
      <w:pPr>
        <w:pStyle w:val="Heading4"/>
      </w:pPr>
      <w:r>
        <w:t>Questions:</w:t>
      </w:r>
    </w:p>
    <w:p w14:paraId="65D7C3A7" w14:textId="72EC4EA7" w:rsidR="006958E6" w:rsidRDefault="006958E6" w:rsidP="00A00F42">
      <w:pPr>
        <w:pStyle w:val="BodyTextL50"/>
        <w:spacing w:before="0"/>
      </w:pPr>
      <w:r>
        <w:t xml:space="preserve">What is the geo </w:t>
      </w:r>
      <w:r w:rsidRPr="00B113F9">
        <w:rPr>
          <w:color w:val="EE0000"/>
        </w:rPr>
        <w:t>country and city location for this alert</w:t>
      </w:r>
      <w:r>
        <w:t>?</w:t>
      </w:r>
    </w:p>
    <w:p w14:paraId="1EDF6ED7" w14:textId="77777777" w:rsidR="00DD457F" w:rsidRPr="00B84B07" w:rsidRDefault="00DD457F" w:rsidP="00A00F42">
      <w:pPr>
        <w:pStyle w:val="AnswerLineL50"/>
      </w:pPr>
      <w:r w:rsidRPr="00B113F9">
        <w:rPr>
          <w:highlight w:val="yellow"/>
        </w:rPr>
        <w:t>Type your answers here.</w:t>
      </w:r>
    </w:p>
    <w:p w14:paraId="51805270" w14:textId="70DBB8E6" w:rsidR="006958E6" w:rsidRPr="006958E6" w:rsidRDefault="006958E6" w:rsidP="006958E6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6958E6">
        <w:rPr>
          <w:rStyle w:val="AnswerGray"/>
        </w:rPr>
        <w:t>United Kingdom, Newcastle upon Tyne</w:t>
      </w:r>
    </w:p>
    <w:p w14:paraId="567C88D3" w14:textId="10C189C0" w:rsidR="006958E6" w:rsidRDefault="006958E6" w:rsidP="006958E6">
      <w:pPr>
        <w:pStyle w:val="SubStepAlpha"/>
        <w:numPr>
          <w:ilvl w:val="0"/>
          <w:numId w:val="0"/>
        </w:numPr>
        <w:ind w:left="720"/>
      </w:pPr>
      <w:r>
        <w:t xml:space="preserve">What is the </w:t>
      </w:r>
      <w:r w:rsidRPr="00B113F9">
        <w:rPr>
          <w:color w:val="EE0000"/>
        </w:rPr>
        <w:t>geo country and city for the alert from 115.112.43.81</w:t>
      </w:r>
      <w:r>
        <w:t>?</w:t>
      </w:r>
    </w:p>
    <w:p w14:paraId="48D8B597" w14:textId="77777777" w:rsidR="00DD457F" w:rsidRPr="00B84B07" w:rsidRDefault="00DD457F" w:rsidP="00DD457F">
      <w:pPr>
        <w:pStyle w:val="AnswerLineL50"/>
      </w:pPr>
      <w:r w:rsidRPr="00B113F9">
        <w:rPr>
          <w:highlight w:val="yellow"/>
        </w:rPr>
        <w:lastRenderedPageBreak/>
        <w:t>Type your answers here.</w:t>
      </w:r>
    </w:p>
    <w:p w14:paraId="2AA62B61" w14:textId="37291973" w:rsidR="006958E6" w:rsidRPr="006958E6" w:rsidRDefault="006958E6" w:rsidP="006958E6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6958E6">
        <w:rPr>
          <w:rStyle w:val="AnswerGray"/>
        </w:rPr>
        <w:t>India, Mumbai</w:t>
      </w:r>
    </w:p>
    <w:p w14:paraId="56BA40E9" w14:textId="54422941" w:rsidR="006958E6" w:rsidRDefault="006958E6" w:rsidP="00A00F42">
      <w:pPr>
        <w:pStyle w:val="SubStepAlpha"/>
      </w:pPr>
      <w:r>
        <w:t xml:space="preserve">Scroll back to the top of the page and </w:t>
      </w:r>
      <w:r w:rsidRPr="00B113F9">
        <w:rPr>
          <w:color w:val="EE0000"/>
        </w:rPr>
        <w:t xml:space="preserve">click the </w:t>
      </w:r>
      <w:proofErr w:type="gramStart"/>
      <w:r w:rsidRPr="00B113F9">
        <w:rPr>
          <w:color w:val="EE0000"/>
        </w:rPr>
        <w:t>Home</w:t>
      </w:r>
      <w:proofErr w:type="gramEnd"/>
      <w:r w:rsidRPr="00B113F9">
        <w:rPr>
          <w:color w:val="EE0000"/>
        </w:rPr>
        <w:t xml:space="preserve"> link </w:t>
      </w:r>
      <w:r>
        <w:t>under Navigation</w:t>
      </w:r>
      <w:r w:rsidR="00942667">
        <w:t>.</w:t>
      </w:r>
    </w:p>
    <w:p w14:paraId="105B6C2D" w14:textId="3D0FD6B5" w:rsidR="00DE02AC" w:rsidRDefault="00DE02AC" w:rsidP="00A00F42">
      <w:pPr>
        <w:pStyle w:val="SubStepAlpha"/>
        <w:keepNext/>
      </w:pPr>
      <w:r>
        <w:t xml:space="preserve">Earlier we noted log types like </w:t>
      </w:r>
      <w:proofErr w:type="spellStart"/>
      <w:r>
        <w:t>bro_http</w:t>
      </w:r>
      <w:proofErr w:type="spellEnd"/>
      <w:r>
        <w:t xml:space="preserve"> listed in the </w:t>
      </w:r>
      <w:proofErr w:type="gramStart"/>
      <w:r>
        <w:t>Home</w:t>
      </w:r>
      <w:proofErr w:type="gramEnd"/>
      <w:r>
        <w:t xml:space="preserve"> dashboard. You can </w:t>
      </w:r>
      <w:proofErr w:type="gramStart"/>
      <w:r>
        <w:t>filter for</w:t>
      </w:r>
      <w:proofErr w:type="gramEnd"/>
      <w:r>
        <w:t xml:space="preserve"> the various log </w:t>
      </w:r>
      <w:proofErr w:type="gramStart"/>
      <w:r>
        <w:t>type</w:t>
      </w:r>
      <w:proofErr w:type="gramEnd"/>
      <w:r>
        <w:t xml:space="preserve"> but the built</w:t>
      </w:r>
      <w:r w:rsidR="00E40EF4">
        <w:t>-</w:t>
      </w:r>
      <w:r>
        <w:t xml:space="preserve">in dashboards will probably have more information. </w:t>
      </w:r>
      <w:r w:rsidR="00E40EF4">
        <w:t xml:space="preserve">Scroll back to the top of the page and </w:t>
      </w:r>
      <w:r w:rsidR="00E40EF4" w:rsidRPr="00B113F9">
        <w:rPr>
          <w:color w:val="EE0000"/>
        </w:rPr>
        <w:t>c</w:t>
      </w:r>
      <w:r w:rsidRPr="00B113F9">
        <w:rPr>
          <w:color w:val="EE0000"/>
        </w:rPr>
        <w:t xml:space="preserve">lick </w:t>
      </w:r>
      <w:r w:rsidRPr="00B113F9">
        <w:rPr>
          <w:b/>
          <w:bCs/>
          <w:color w:val="EE0000"/>
        </w:rPr>
        <w:t>HTTP</w:t>
      </w:r>
      <w:r w:rsidRPr="00B113F9">
        <w:rPr>
          <w:color w:val="EE0000"/>
        </w:rPr>
        <w:t xml:space="preserve"> </w:t>
      </w:r>
      <w:r w:rsidR="00E40EF4">
        <w:t xml:space="preserve">in </w:t>
      </w:r>
      <w:r>
        <w:t>dashboard link under Zeek Hunting in Navigation.</w:t>
      </w:r>
    </w:p>
    <w:p w14:paraId="0E4A4D3D" w14:textId="6D1499C5" w:rsidR="00E40EF4" w:rsidRDefault="00E40EF4" w:rsidP="00A00F42">
      <w:pPr>
        <w:pStyle w:val="Visual"/>
      </w:pPr>
      <w:r>
        <w:rPr>
          <w:noProof/>
        </w:rPr>
        <w:drawing>
          <wp:inline distT="0" distB="0" distL="0" distR="0" wp14:anchorId="4481B823" wp14:editId="7F42C0F5">
            <wp:extent cx="4572000" cy="2135031"/>
            <wp:effectExtent l="0" t="0" r="0" b="0"/>
            <wp:docPr id="5" name="Picture 5" descr="kibana screenshot for the location of the http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5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FFC22" w14:textId="23ACB379" w:rsidR="00D9581D" w:rsidRDefault="00DE02AC" w:rsidP="0087128E">
      <w:pPr>
        <w:pStyle w:val="SubStepAlpha"/>
      </w:pPr>
      <w:r>
        <w:t>Scroll through the HTTP dashboard taking notice of the information presented and answer the following questions</w:t>
      </w:r>
      <w:r w:rsidR="00D9581D">
        <w:t>:</w:t>
      </w:r>
    </w:p>
    <w:p w14:paraId="1F7B5956" w14:textId="77777777" w:rsidR="00A4588B" w:rsidRDefault="00A4588B" w:rsidP="00A00F42">
      <w:pPr>
        <w:pStyle w:val="Heading4"/>
      </w:pPr>
      <w:r>
        <w:t>Questions:</w:t>
      </w:r>
    </w:p>
    <w:p w14:paraId="1D846024" w14:textId="4E293FA4" w:rsidR="00DE02AC" w:rsidRDefault="00DE02AC" w:rsidP="00A00F4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What </w:t>
      </w:r>
      <w:r w:rsidR="00D9581D">
        <w:t xml:space="preserve">is the </w:t>
      </w:r>
      <w:r w:rsidR="00D9581D" w:rsidRPr="00B113F9">
        <w:rPr>
          <w:color w:val="EE0000"/>
        </w:rPr>
        <w:t xml:space="preserve">Log Count </w:t>
      </w:r>
      <w:r w:rsidR="00D9581D">
        <w:t>in the HTTP dashboard</w:t>
      </w:r>
      <w:r>
        <w:t>?</w:t>
      </w:r>
      <w:r w:rsidR="00D9581D">
        <w:t xml:space="preserve"> </w:t>
      </w:r>
      <w:r w:rsidR="00D9581D" w:rsidRPr="00B113F9">
        <w:rPr>
          <w:color w:val="EE0000"/>
        </w:rPr>
        <w:t>From what countries?</w:t>
      </w:r>
    </w:p>
    <w:p w14:paraId="27EF5CA9" w14:textId="77777777" w:rsidR="00DD457F" w:rsidRPr="00B84B07" w:rsidRDefault="00DD457F" w:rsidP="00DD457F">
      <w:pPr>
        <w:pStyle w:val="AnswerLineL50"/>
      </w:pPr>
      <w:r w:rsidRPr="00B113F9">
        <w:rPr>
          <w:highlight w:val="yellow"/>
        </w:rPr>
        <w:t>Type your answers here.</w:t>
      </w:r>
    </w:p>
    <w:p w14:paraId="16D57AB3" w14:textId="59519062" w:rsidR="00D9581D" w:rsidRPr="00C1738A" w:rsidRDefault="00D9581D" w:rsidP="00D9581D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C1738A">
        <w:rPr>
          <w:rStyle w:val="AnswerGray"/>
        </w:rPr>
        <w:t>4, United States and Netherlands</w:t>
      </w:r>
    </w:p>
    <w:p w14:paraId="291CDD6A" w14:textId="5D120734" w:rsidR="00D9581D" w:rsidRDefault="00D9581D" w:rsidP="00D9581D">
      <w:pPr>
        <w:pStyle w:val="SubStepAlpha"/>
        <w:numPr>
          <w:ilvl w:val="0"/>
          <w:numId w:val="0"/>
        </w:numPr>
        <w:ind w:left="720"/>
      </w:pPr>
      <w:r>
        <w:t xml:space="preserve">What are </w:t>
      </w:r>
      <w:r w:rsidRPr="00B113F9">
        <w:rPr>
          <w:color w:val="EE0000"/>
        </w:rPr>
        <w:t>the</w:t>
      </w:r>
      <w:r w:rsidR="00942667" w:rsidRPr="00B113F9">
        <w:rPr>
          <w:color w:val="EE0000"/>
        </w:rPr>
        <w:t xml:space="preserve"> </w:t>
      </w:r>
      <w:r w:rsidRPr="00B113F9">
        <w:rPr>
          <w:color w:val="EE0000"/>
        </w:rPr>
        <w:t xml:space="preserve">URIs for the files </w:t>
      </w:r>
      <w:r>
        <w:t>that were downloaded?</w:t>
      </w:r>
    </w:p>
    <w:p w14:paraId="537E3E05" w14:textId="77777777" w:rsidR="00DD457F" w:rsidRPr="00B84B07" w:rsidRDefault="00DD457F" w:rsidP="00DD457F">
      <w:pPr>
        <w:pStyle w:val="AnswerLineL50"/>
      </w:pPr>
      <w:r w:rsidRPr="00B113F9">
        <w:rPr>
          <w:highlight w:val="yellow"/>
        </w:rPr>
        <w:t>Type your answers here.</w:t>
      </w:r>
    </w:p>
    <w:p w14:paraId="44204400" w14:textId="7918FCFD" w:rsidR="00DA4C17" w:rsidRPr="00C1738A" w:rsidRDefault="00D9581D" w:rsidP="00B113F9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C1738A">
        <w:rPr>
          <w:rStyle w:val="AnswerGray"/>
        </w:rPr>
        <w:t>/f4.exe, /ncsi.txt, /</w:t>
      </w:r>
      <w:proofErr w:type="spellStart"/>
      <w:r w:rsidRPr="00C1738A">
        <w:rPr>
          <w:rStyle w:val="AnswerGray"/>
        </w:rPr>
        <w:t>pki</w:t>
      </w:r>
      <w:proofErr w:type="spellEnd"/>
      <w:r w:rsidRPr="00C1738A">
        <w:rPr>
          <w:rStyle w:val="AnswerGray"/>
        </w:rPr>
        <w:t>/</w:t>
      </w:r>
      <w:proofErr w:type="spellStart"/>
      <w:r w:rsidRPr="00C1738A">
        <w:rPr>
          <w:rStyle w:val="AnswerGray"/>
        </w:rPr>
        <w:t>crl</w:t>
      </w:r>
      <w:proofErr w:type="spellEnd"/>
      <w:r w:rsidRPr="00C1738A">
        <w:rPr>
          <w:rStyle w:val="AnswerGray"/>
        </w:rPr>
        <w:t>/products/</w:t>
      </w:r>
      <w:proofErr w:type="spellStart"/>
      <w:r w:rsidRPr="00C1738A">
        <w:rPr>
          <w:rStyle w:val="AnswerGray"/>
        </w:rPr>
        <w:t>CSPCA.crl</w:t>
      </w:r>
      <w:proofErr w:type="spellEnd"/>
      <w:r w:rsidRPr="00C1738A">
        <w:rPr>
          <w:rStyle w:val="AnswerGray"/>
        </w:rPr>
        <w:t>, and /test1.exe</w:t>
      </w:r>
    </w:p>
    <w:p w14:paraId="063814C4" w14:textId="56CB76B5" w:rsidR="00DE02AC" w:rsidRDefault="00673559" w:rsidP="00A00F42">
      <w:pPr>
        <w:pStyle w:val="SubStepAlpha"/>
        <w:keepNext/>
      </w:pPr>
      <w:r>
        <w:t xml:space="preserve">Scroll back to the top of the web page and under Navigation - Zeek Hunting </w:t>
      </w:r>
      <w:r w:rsidRPr="00452E9A">
        <w:rPr>
          <w:color w:val="EE0000"/>
        </w:rPr>
        <w:t xml:space="preserve">click </w:t>
      </w:r>
      <w:r w:rsidRPr="00452E9A">
        <w:rPr>
          <w:b/>
          <w:bCs/>
          <w:color w:val="EE0000"/>
        </w:rPr>
        <w:t>DNS</w:t>
      </w:r>
      <w:r>
        <w:t xml:space="preserve">. </w:t>
      </w:r>
      <w:r w:rsidR="0042330F">
        <w:t xml:space="preserve">Scroll to the DNS Queries visualization. </w:t>
      </w:r>
      <w:r w:rsidR="0042330F" w:rsidRPr="00452E9A">
        <w:rPr>
          <w:color w:val="EE0000"/>
        </w:rPr>
        <w:t>Notice page 1 and page 3 of the DNS queries</w:t>
      </w:r>
      <w:r w:rsidR="0042330F">
        <w:t>.</w:t>
      </w:r>
    </w:p>
    <w:p w14:paraId="5695E8DD" w14:textId="062902C7" w:rsidR="0042330F" w:rsidRDefault="0042330F" w:rsidP="00A00F42">
      <w:pPr>
        <w:pStyle w:val="Visual"/>
      </w:pPr>
      <w:r>
        <w:rPr>
          <w:noProof/>
        </w:rPr>
        <w:drawing>
          <wp:inline distT="0" distB="0" distL="0" distR="0" wp14:anchorId="6AE4335C" wp14:editId="34E419D5">
            <wp:extent cx="2800350" cy="2448842"/>
            <wp:effectExtent l="0" t="0" r="0" b="8890"/>
            <wp:docPr id="30" name="Picture 30" descr="kibana screenshot for the DNS queries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0-06-30 22_05_04-CyberOps SecOnion 16.04.6.5 [06.21.2020] [Running] - Oracle VM VirtualBox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040" cy="24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00F42">
        <w:rPr>
          <w:noProof/>
        </w:rPr>
        <w:drawing>
          <wp:inline distT="0" distB="0" distL="0" distR="0" wp14:anchorId="6E5C2F5B" wp14:editId="471CBF4F">
            <wp:extent cx="2806700" cy="2449061"/>
            <wp:effectExtent l="0" t="0" r="0" b="8890"/>
            <wp:docPr id="31" name="Picture 31" descr="kibana screenshot for the DNS queries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0-06-30 22_05_49-CyberOps SecOnion 16.04.6.5 [06.21.2020] [Running] - Oracle VM VirtualBox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18" cy="25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73D4" w14:textId="0741C6B1" w:rsidR="00DE02AC" w:rsidRPr="00452E9A" w:rsidRDefault="0042330F" w:rsidP="00DE02AC">
      <w:pPr>
        <w:pStyle w:val="SubStepAlpha"/>
        <w:numPr>
          <w:ilvl w:val="0"/>
          <w:numId w:val="0"/>
        </w:numPr>
        <w:ind w:left="720"/>
        <w:rPr>
          <w:color w:val="EE0000"/>
        </w:rPr>
      </w:pPr>
      <w:r>
        <w:lastRenderedPageBreak/>
        <w:t xml:space="preserve">Do any of the domains seem potentially unsafe? </w:t>
      </w:r>
      <w:r w:rsidRPr="00452E9A">
        <w:rPr>
          <w:color w:val="EE0000"/>
        </w:rPr>
        <w:t>Try submitting the URL toptoptop1.online to virustotal.com. What is the result?</w:t>
      </w:r>
    </w:p>
    <w:p w14:paraId="42E20627" w14:textId="77777777" w:rsidR="00DD457F" w:rsidRPr="00B84B07" w:rsidRDefault="00DD457F" w:rsidP="00DD457F">
      <w:pPr>
        <w:pStyle w:val="AnswerLineL50"/>
      </w:pPr>
      <w:r>
        <w:t>Type your answers here.</w:t>
      </w:r>
    </w:p>
    <w:p w14:paraId="2901DA4E" w14:textId="707FF4EB" w:rsidR="00A4048C" w:rsidRDefault="00A4048C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A4048C">
        <w:rPr>
          <w:rStyle w:val="AnswerGray"/>
        </w:rPr>
        <w:t>4 detection engines recognize the URL as malicious regarding malware</w:t>
      </w:r>
    </w:p>
    <w:p w14:paraId="7A172860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4ECD6E38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36B14787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2B03100F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23F7BF46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0E51AE45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3CCA5834" w14:textId="77777777" w:rsidR="00452E9A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4456ABF5" w14:textId="77777777" w:rsidR="00452E9A" w:rsidRPr="00A4048C" w:rsidRDefault="00452E9A" w:rsidP="00DE02AC">
      <w:pPr>
        <w:pStyle w:val="SubStepAlpha"/>
        <w:numPr>
          <w:ilvl w:val="0"/>
          <w:numId w:val="0"/>
        </w:numPr>
        <w:ind w:left="720"/>
        <w:rPr>
          <w:rStyle w:val="AnswerGray"/>
        </w:rPr>
      </w:pPr>
    </w:p>
    <w:p w14:paraId="5D265361" w14:textId="6ACEB9E6" w:rsidR="00A33DFC" w:rsidRDefault="00A4048C" w:rsidP="0087128E">
      <w:pPr>
        <w:pStyle w:val="SubStepAlpha"/>
      </w:pPr>
      <w:r>
        <w:t xml:space="preserve">For further investigation </w:t>
      </w:r>
      <w:r w:rsidR="00A33DFC">
        <w:t>and</w:t>
      </w:r>
      <w:r>
        <w:t xml:space="preserve"> curiosity</w:t>
      </w:r>
      <w:r w:rsidR="002939E1">
        <w:t>,</w:t>
      </w:r>
      <w:r>
        <w:t xml:space="preserve"> try examining the following Zeek Hunting</w:t>
      </w:r>
      <w:r w:rsidR="00A33DFC">
        <w:t xml:space="preserve"> dashboards</w:t>
      </w:r>
      <w:r>
        <w:t xml:space="preserve">: </w:t>
      </w:r>
    </w:p>
    <w:p w14:paraId="3B6605F7" w14:textId="389DE468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DCE/RPC</w:t>
      </w:r>
      <w:r w:rsidR="00A33DFC">
        <w:t xml:space="preserve"> -</w:t>
      </w:r>
      <w:r>
        <w:t xml:space="preserve"> </w:t>
      </w:r>
      <w:r w:rsidR="00A33DFC">
        <w:t>for information about the Windows network remote procedures and resources involved</w:t>
      </w:r>
    </w:p>
    <w:p w14:paraId="08008556" w14:textId="287C5369" w:rsidR="00A33DFC" w:rsidRDefault="00A4048C" w:rsidP="00A33DFC">
      <w:pPr>
        <w:pStyle w:val="SubStepAlpha"/>
        <w:numPr>
          <w:ilvl w:val="0"/>
          <w:numId w:val="0"/>
        </w:numPr>
        <w:ind w:left="720"/>
      </w:pPr>
      <w:r>
        <w:t>Kerberos</w:t>
      </w:r>
      <w:r w:rsidR="00A33DFC">
        <w:t xml:space="preserve"> – for information on the hostnames, and domain names</w:t>
      </w:r>
      <w:r>
        <w:t xml:space="preserve"> </w:t>
      </w:r>
      <w:r w:rsidR="00A33DFC">
        <w:t>that were used</w:t>
      </w:r>
    </w:p>
    <w:p w14:paraId="0474A173" w14:textId="44AB332E" w:rsidR="00A4048C" w:rsidRDefault="00A4048C" w:rsidP="00A33DFC">
      <w:pPr>
        <w:pStyle w:val="SubStepAlpha"/>
        <w:numPr>
          <w:ilvl w:val="0"/>
          <w:numId w:val="0"/>
        </w:numPr>
        <w:ind w:left="720"/>
      </w:pPr>
      <w:r>
        <w:t>PE</w:t>
      </w:r>
      <w:r w:rsidR="00A33DFC">
        <w:t xml:space="preserve"> – for information on the portable executables</w:t>
      </w:r>
    </w:p>
    <w:p w14:paraId="0414D9EA" w14:textId="246B7991" w:rsidR="006958E6" w:rsidRDefault="00A4048C" w:rsidP="00A4048C">
      <w:pPr>
        <w:pStyle w:val="SubStepAlpha"/>
        <w:numPr>
          <w:ilvl w:val="0"/>
          <w:numId w:val="0"/>
        </w:numPr>
        <w:ind w:left="720"/>
      </w:pPr>
      <w:r>
        <w:t>SSL</w:t>
      </w:r>
      <w:r w:rsidR="00A33DFC">
        <w:t xml:space="preserve"> and x.509</w:t>
      </w:r>
      <w:r>
        <w:t xml:space="preserve"> – for information on the </w:t>
      </w:r>
      <w:r w:rsidR="00A33DFC">
        <w:t xml:space="preserve">security </w:t>
      </w:r>
      <w:r>
        <w:t>certificate</w:t>
      </w:r>
      <w:r w:rsidR="00A33DFC">
        <w:t xml:space="preserve"> names and countries that were used</w:t>
      </w:r>
    </w:p>
    <w:p w14:paraId="4A236433" w14:textId="0B508A1A" w:rsidR="00A33DFC" w:rsidRDefault="00A33DFC" w:rsidP="00A4048C">
      <w:pPr>
        <w:pStyle w:val="SubStepAlpha"/>
        <w:numPr>
          <w:ilvl w:val="0"/>
          <w:numId w:val="0"/>
        </w:numPr>
        <w:ind w:left="720"/>
      </w:pPr>
      <w:r>
        <w:t xml:space="preserve">SMB – for more information on the SMB shares on the </w:t>
      </w:r>
      <w:proofErr w:type="spellStart"/>
      <w:r>
        <w:t>littletigers</w:t>
      </w:r>
      <w:proofErr w:type="spellEnd"/>
      <w:r>
        <w:t xml:space="preserve"> network</w:t>
      </w:r>
    </w:p>
    <w:p w14:paraId="202F9923" w14:textId="3B15FEC7" w:rsidR="00C162C0" w:rsidRDefault="00A33DFC" w:rsidP="00A33DFC">
      <w:pPr>
        <w:pStyle w:val="SubStepAlpha"/>
        <w:numPr>
          <w:ilvl w:val="0"/>
          <w:numId w:val="0"/>
        </w:numPr>
        <w:ind w:left="720"/>
      </w:pPr>
      <w:r>
        <w:t>Weird – for protocol and service anomalies and malformed communications</w:t>
      </w:r>
    </w:p>
    <w:p w14:paraId="55DBEB2A" w14:textId="14EAC1C9" w:rsidR="0089483A" w:rsidRPr="007C09D1" w:rsidRDefault="0089483A" w:rsidP="00A00F42">
      <w:pPr>
        <w:pStyle w:val="ConfigWindow"/>
      </w:pPr>
      <w:r>
        <w:t>End of document</w:t>
      </w:r>
    </w:p>
    <w:sectPr w:rsidR="0089483A" w:rsidRPr="007C09D1" w:rsidSect="009F4B48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3119E" w14:textId="77777777" w:rsidR="006F1FB2" w:rsidRDefault="006F1FB2" w:rsidP="00710659">
      <w:pPr>
        <w:spacing w:after="0" w:line="240" w:lineRule="auto"/>
      </w:pPr>
      <w:r>
        <w:separator/>
      </w:r>
    </w:p>
    <w:p w14:paraId="3A37B13E" w14:textId="77777777" w:rsidR="006F1FB2" w:rsidRDefault="006F1FB2"/>
  </w:endnote>
  <w:endnote w:type="continuationSeparator" w:id="0">
    <w:p w14:paraId="1B248E25" w14:textId="77777777" w:rsidR="006F1FB2" w:rsidRDefault="006F1FB2" w:rsidP="00710659">
      <w:pPr>
        <w:spacing w:after="0" w:line="240" w:lineRule="auto"/>
      </w:pPr>
      <w:r>
        <w:continuationSeparator/>
      </w:r>
    </w:p>
    <w:p w14:paraId="646DE0AE" w14:textId="77777777" w:rsidR="006F1FB2" w:rsidRDefault="006F1F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D3D3" w14:textId="2599DE91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515D0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D0A8" w14:textId="035E6353" w:rsidR="00673559" w:rsidRPr="00882B63" w:rsidRDefault="00673559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515D0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0AB4" w14:textId="77777777" w:rsidR="006F1FB2" w:rsidRDefault="006F1FB2" w:rsidP="00710659">
      <w:pPr>
        <w:spacing w:after="0" w:line="240" w:lineRule="auto"/>
      </w:pPr>
      <w:r>
        <w:separator/>
      </w:r>
    </w:p>
    <w:p w14:paraId="4E3B5935" w14:textId="77777777" w:rsidR="006F1FB2" w:rsidRDefault="006F1FB2"/>
  </w:footnote>
  <w:footnote w:type="continuationSeparator" w:id="0">
    <w:p w14:paraId="2B367417" w14:textId="77777777" w:rsidR="006F1FB2" w:rsidRDefault="006F1FB2" w:rsidP="00710659">
      <w:pPr>
        <w:spacing w:after="0" w:line="240" w:lineRule="auto"/>
      </w:pPr>
      <w:r>
        <w:continuationSeparator/>
      </w:r>
    </w:p>
    <w:p w14:paraId="631071EB" w14:textId="77777777" w:rsidR="006F1FB2" w:rsidRDefault="006F1F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90D3D55688E48DDB6EC995446F5394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34397BF" w14:textId="2E5EEC7B" w:rsidR="00673559" w:rsidRDefault="00352E52" w:rsidP="008402F2">
        <w:pPr>
          <w:pStyle w:val="PageHead"/>
        </w:pPr>
        <w:r>
          <w:t xml:space="preserve">Lab - Investigating an </w:t>
        </w:r>
        <w:r w:rsidR="0001225E">
          <w:t>A</w:t>
        </w:r>
        <w:r>
          <w:t>ttack on a Windows Host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F02E" w14:textId="77777777" w:rsidR="00673559" w:rsidRDefault="00673559" w:rsidP="006C3FCF">
    <w:pPr>
      <w:ind w:left="-288"/>
    </w:pPr>
    <w:r>
      <w:rPr>
        <w:noProof/>
      </w:rPr>
      <w:drawing>
        <wp:inline distT="0" distB="0" distL="0" distR="0" wp14:anchorId="0EC44463" wp14:editId="1A80535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B2B"/>
    <w:multiLevelType w:val="hybridMultilevel"/>
    <w:tmpl w:val="52921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504182"/>
    <w:multiLevelType w:val="hybridMultilevel"/>
    <w:tmpl w:val="14A4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3594E07"/>
    <w:multiLevelType w:val="hybridMultilevel"/>
    <w:tmpl w:val="2ED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0836623"/>
    <w:multiLevelType w:val="hybridMultilevel"/>
    <w:tmpl w:val="12FCD196"/>
    <w:lvl w:ilvl="0" w:tplc="5A9A4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916092"/>
    <w:multiLevelType w:val="hybridMultilevel"/>
    <w:tmpl w:val="0EAC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767B2"/>
    <w:multiLevelType w:val="hybridMultilevel"/>
    <w:tmpl w:val="6A98D5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284555">
    <w:abstractNumId w:val="8"/>
  </w:num>
  <w:num w:numId="2" w16cid:durableId="1392263558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46687673">
    <w:abstractNumId w:val="3"/>
  </w:num>
  <w:num w:numId="4" w16cid:durableId="960763759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111247688">
    <w:abstractNumId w:val="5"/>
  </w:num>
  <w:num w:numId="6" w16cid:durableId="333991908">
    <w:abstractNumId w:val="1"/>
  </w:num>
  <w:num w:numId="7" w16cid:durableId="1663312614">
    <w:abstractNumId w:val="2"/>
  </w:num>
  <w:num w:numId="8" w16cid:durableId="573659001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07693384">
    <w:abstractNumId w:val="5"/>
  </w:num>
  <w:num w:numId="10" w16cid:durableId="697390431">
    <w:abstractNumId w:val="0"/>
  </w:num>
  <w:num w:numId="11" w16cid:durableId="835534575">
    <w:abstractNumId w:val="9"/>
  </w:num>
  <w:num w:numId="12" w16cid:durableId="2106879318">
    <w:abstractNumId w:val="4"/>
  </w:num>
  <w:num w:numId="13" w16cid:durableId="410850981">
    <w:abstractNumId w:val="10"/>
  </w:num>
  <w:num w:numId="14" w16cid:durableId="1790392011">
    <w:abstractNumId w:val="7"/>
  </w:num>
  <w:num w:numId="15" w16cid:durableId="1477213924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A"/>
    <w:rsid w:val="00001BDF"/>
    <w:rsid w:val="0000380F"/>
    <w:rsid w:val="00004175"/>
    <w:rsid w:val="000059C9"/>
    <w:rsid w:val="0001225E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4F9C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6CE"/>
    <w:rsid w:val="00085CC6"/>
    <w:rsid w:val="00086B48"/>
    <w:rsid w:val="00090C07"/>
    <w:rsid w:val="0009147A"/>
    <w:rsid w:val="00091E8D"/>
    <w:rsid w:val="0009378D"/>
    <w:rsid w:val="00097163"/>
    <w:rsid w:val="000A22C8"/>
    <w:rsid w:val="000B0215"/>
    <w:rsid w:val="000B2344"/>
    <w:rsid w:val="000B23C6"/>
    <w:rsid w:val="000B7DE5"/>
    <w:rsid w:val="000C2118"/>
    <w:rsid w:val="000C333E"/>
    <w:rsid w:val="000C5EF2"/>
    <w:rsid w:val="000C6425"/>
    <w:rsid w:val="000C6E6E"/>
    <w:rsid w:val="000C7B7D"/>
    <w:rsid w:val="000D1297"/>
    <w:rsid w:val="000D55B4"/>
    <w:rsid w:val="000D7946"/>
    <w:rsid w:val="000E65F0"/>
    <w:rsid w:val="000F072C"/>
    <w:rsid w:val="000F2074"/>
    <w:rsid w:val="000F31D7"/>
    <w:rsid w:val="000F6743"/>
    <w:rsid w:val="001006C2"/>
    <w:rsid w:val="00101BE8"/>
    <w:rsid w:val="00102F27"/>
    <w:rsid w:val="00103401"/>
    <w:rsid w:val="00103727"/>
    <w:rsid w:val="00103A44"/>
    <w:rsid w:val="00103D36"/>
    <w:rsid w:val="0010436E"/>
    <w:rsid w:val="00107B2B"/>
    <w:rsid w:val="00111D14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6AB0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62A5"/>
    <w:rsid w:val="001772B8"/>
    <w:rsid w:val="00177B76"/>
    <w:rsid w:val="00180FBF"/>
    <w:rsid w:val="001813C3"/>
    <w:rsid w:val="00182CF4"/>
    <w:rsid w:val="00186CE1"/>
    <w:rsid w:val="00191F00"/>
    <w:rsid w:val="00192F12"/>
    <w:rsid w:val="001932DE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C7C54"/>
    <w:rsid w:val="001D2B1F"/>
    <w:rsid w:val="001D5B6F"/>
    <w:rsid w:val="001D5DE0"/>
    <w:rsid w:val="001E0AB8"/>
    <w:rsid w:val="001E38E0"/>
    <w:rsid w:val="001E4E72"/>
    <w:rsid w:val="001E62B3"/>
    <w:rsid w:val="001E62F4"/>
    <w:rsid w:val="001E6424"/>
    <w:rsid w:val="001E7506"/>
    <w:rsid w:val="001F0171"/>
    <w:rsid w:val="001F0D77"/>
    <w:rsid w:val="001F643A"/>
    <w:rsid w:val="001F7DD8"/>
    <w:rsid w:val="00201928"/>
    <w:rsid w:val="00203E26"/>
    <w:rsid w:val="0020449C"/>
    <w:rsid w:val="002113B8"/>
    <w:rsid w:val="0021365C"/>
    <w:rsid w:val="00215665"/>
    <w:rsid w:val="002163BB"/>
    <w:rsid w:val="0021792C"/>
    <w:rsid w:val="00220909"/>
    <w:rsid w:val="002240AB"/>
    <w:rsid w:val="0022497B"/>
    <w:rsid w:val="00225E37"/>
    <w:rsid w:val="00231DCA"/>
    <w:rsid w:val="00232C62"/>
    <w:rsid w:val="00235792"/>
    <w:rsid w:val="00236402"/>
    <w:rsid w:val="00242E3A"/>
    <w:rsid w:val="00246492"/>
    <w:rsid w:val="002506CF"/>
    <w:rsid w:val="00250C88"/>
    <w:rsid w:val="0025107F"/>
    <w:rsid w:val="00260CD4"/>
    <w:rsid w:val="00261165"/>
    <w:rsid w:val="002639D8"/>
    <w:rsid w:val="00265F77"/>
    <w:rsid w:val="00266C83"/>
    <w:rsid w:val="00270FCC"/>
    <w:rsid w:val="002768DC"/>
    <w:rsid w:val="002863C9"/>
    <w:rsid w:val="002939E1"/>
    <w:rsid w:val="00294C8F"/>
    <w:rsid w:val="002A0B2E"/>
    <w:rsid w:val="002A0DC1"/>
    <w:rsid w:val="002A6C56"/>
    <w:rsid w:val="002C04C4"/>
    <w:rsid w:val="002C077A"/>
    <w:rsid w:val="002C090C"/>
    <w:rsid w:val="002C1243"/>
    <w:rsid w:val="002C1815"/>
    <w:rsid w:val="002C475E"/>
    <w:rsid w:val="002C6AD6"/>
    <w:rsid w:val="002D2C26"/>
    <w:rsid w:val="002D4EC0"/>
    <w:rsid w:val="002D6C2A"/>
    <w:rsid w:val="002D7A86"/>
    <w:rsid w:val="002F3CB0"/>
    <w:rsid w:val="002F45FF"/>
    <w:rsid w:val="002F66D3"/>
    <w:rsid w:val="002F6D17"/>
    <w:rsid w:val="00302887"/>
    <w:rsid w:val="00302F15"/>
    <w:rsid w:val="003056EB"/>
    <w:rsid w:val="003071FF"/>
    <w:rsid w:val="00310652"/>
    <w:rsid w:val="00311065"/>
    <w:rsid w:val="0031371D"/>
    <w:rsid w:val="00315EF9"/>
    <w:rsid w:val="00315F33"/>
    <w:rsid w:val="0031789F"/>
    <w:rsid w:val="00320788"/>
    <w:rsid w:val="00322643"/>
    <w:rsid w:val="003226F2"/>
    <w:rsid w:val="00322FA6"/>
    <w:rsid w:val="003233A3"/>
    <w:rsid w:val="00324E81"/>
    <w:rsid w:val="00334C33"/>
    <w:rsid w:val="00341542"/>
    <w:rsid w:val="0034218C"/>
    <w:rsid w:val="0034455D"/>
    <w:rsid w:val="0034604B"/>
    <w:rsid w:val="00346D17"/>
    <w:rsid w:val="00347972"/>
    <w:rsid w:val="00352E52"/>
    <w:rsid w:val="0035469B"/>
    <w:rsid w:val="003559CC"/>
    <w:rsid w:val="00355D4B"/>
    <w:rsid w:val="003569D7"/>
    <w:rsid w:val="003608AC"/>
    <w:rsid w:val="00363A23"/>
    <w:rsid w:val="0036440C"/>
    <w:rsid w:val="0036465A"/>
    <w:rsid w:val="00371054"/>
    <w:rsid w:val="003766B7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2EA9"/>
    <w:rsid w:val="003E5BE5"/>
    <w:rsid w:val="003F18D1"/>
    <w:rsid w:val="003F20EC"/>
    <w:rsid w:val="003F306A"/>
    <w:rsid w:val="003F4F0E"/>
    <w:rsid w:val="003F6096"/>
    <w:rsid w:val="003F6E06"/>
    <w:rsid w:val="00401AAA"/>
    <w:rsid w:val="00403C7A"/>
    <w:rsid w:val="004057A6"/>
    <w:rsid w:val="00406554"/>
    <w:rsid w:val="00407755"/>
    <w:rsid w:val="0041293B"/>
    <w:rsid w:val="00412FB4"/>
    <w:rsid w:val="004131B0"/>
    <w:rsid w:val="00416C42"/>
    <w:rsid w:val="00416EBE"/>
    <w:rsid w:val="00422476"/>
    <w:rsid w:val="0042330F"/>
    <w:rsid w:val="0042385C"/>
    <w:rsid w:val="00423E22"/>
    <w:rsid w:val="00426FA5"/>
    <w:rsid w:val="00431654"/>
    <w:rsid w:val="00434926"/>
    <w:rsid w:val="00443ACE"/>
    <w:rsid w:val="00444217"/>
    <w:rsid w:val="004461D1"/>
    <w:rsid w:val="004478F4"/>
    <w:rsid w:val="0045040B"/>
    <w:rsid w:val="00450F7A"/>
    <w:rsid w:val="004515D0"/>
    <w:rsid w:val="00452C6D"/>
    <w:rsid w:val="00452E9A"/>
    <w:rsid w:val="00455E0B"/>
    <w:rsid w:val="0045724D"/>
    <w:rsid w:val="00457934"/>
    <w:rsid w:val="00462B9F"/>
    <w:rsid w:val="004656EC"/>
    <w:rsid w:val="004659EE"/>
    <w:rsid w:val="00473E34"/>
    <w:rsid w:val="00476BA9"/>
    <w:rsid w:val="00481650"/>
    <w:rsid w:val="0048578A"/>
    <w:rsid w:val="00490807"/>
    <w:rsid w:val="004931DB"/>
    <w:rsid w:val="004936C2"/>
    <w:rsid w:val="0049379C"/>
    <w:rsid w:val="004A1CA0"/>
    <w:rsid w:val="004A22E9"/>
    <w:rsid w:val="004A3FE5"/>
    <w:rsid w:val="004A4ACD"/>
    <w:rsid w:val="004A506C"/>
    <w:rsid w:val="004A5BC5"/>
    <w:rsid w:val="004B023D"/>
    <w:rsid w:val="004C0909"/>
    <w:rsid w:val="004C3F97"/>
    <w:rsid w:val="004C4C77"/>
    <w:rsid w:val="004D01F2"/>
    <w:rsid w:val="004D2CED"/>
    <w:rsid w:val="004D3339"/>
    <w:rsid w:val="004D353F"/>
    <w:rsid w:val="004D36D7"/>
    <w:rsid w:val="004D682B"/>
    <w:rsid w:val="004D7FA1"/>
    <w:rsid w:val="004E6152"/>
    <w:rsid w:val="004F0F3A"/>
    <w:rsid w:val="004F344A"/>
    <w:rsid w:val="004F4EC3"/>
    <w:rsid w:val="00504ED4"/>
    <w:rsid w:val="00510639"/>
    <w:rsid w:val="00511791"/>
    <w:rsid w:val="005139BE"/>
    <w:rsid w:val="00514041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6F3"/>
    <w:rsid w:val="005468C1"/>
    <w:rsid w:val="005504CE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0EE2"/>
    <w:rsid w:val="005B2FB3"/>
    <w:rsid w:val="005B7328"/>
    <w:rsid w:val="005C6DE5"/>
    <w:rsid w:val="005C7D5B"/>
    <w:rsid w:val="005D2B29"/>
    <w:rsid w:val="005D32EE"/>
    <w:rsid w:val="005D354A"/>
    <w:rsid w:val="005D3E53"/>
    <w:rsid w:val="005D506C"/>
    <w:rsid w:val="005E3235"/>
    <w:rsid w:val="005E4176"/>
    <w:rsid w:val="005E4876"/>
    <w:rsid w:val="005E65B5"/>
    <w:rsid w:val="005E7CDF"/>
    <w:rsid w:val="005F0301"/>
    <w:rsid w:val="005F3AE9"/>
    <w:rsid w:val="006007BB"/>
    <w:rsid w:val="00601DC0"/>
    <w:rsid w:val="006034CB"/>
    <w:rsid w:val="00603503"/>
    <w:rsid w:val="00603BA4"/>
    <w:rsid w:val="00603C52"/>
    <w:rsid w:val="00607501"/>
    <w:rsid w:val="006131CE"/>
    <w:rsid w:val="0061336B"/>
    <w:rsid w:val="00617D6E"/>
    <w:rsid w:val="00620ED5"/>
    <w:rsid w:val="00622D61"/>
    <w:rsid w:val="00624198"/>
    <w:rsid w:val="00636C28"/>
    <w:rsid w:val="00641337"/>
    <w:rsid w:val="006428E5"/>
    <w:rsid w:val="00644958"/>
    <w:rsid w:val="006513FB"/>
    <w:rsid w:val="00656EEF"/>
    <w:rsid w:val="006576AF"/>
    <w:rsid w:val="00672919"/>
    <w:rsid w:val="00673559"/>
    <w:rsid w:val="00677544"/>
    <w:rsid w:val="00681687"/>
    <w:rsid w:val="00681C16"/>
    <w:rsid w:val="006826DE"/>
    <w:rsid w:val="00686295"/>
    <w:rsid w:val="00686587"/>
    <w:rsid w:val="006904CF"/>
    <w:rsid w:val="006958E6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165A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1FB2"/>
    <w:rsid w:val="006F2A86"/>
    <w:rsid w:val="006F3163"/>
    <w:rsid w:val="0070422B"/>
    <w:rsid w:val="00705FEC"/>
    <w:rsid w:val="00710659"/>
    <w:rsid w:val="0071147A"/>
    <w:rsid w:val="0071185D"/>
    <w:rsid w:val="00711B98"/>
    <w:rsid w:val="00721E01"/>
    <w:rsid w:val="007222AD"/>
    <w:rsid w:val="00725FF1"/>
    <w:rsid w:val="007267CF"/>
    <w:rsid w:val="00731F3F"/>
    <w:rsid w:val="00733BAB"/>
    <w:rsid w:val="0073604C"/>
    <w:rsid w:val="00742197"/>
    <w:rsid w:val="007436BF"/>
    <w:rsid w:val="007443E9"/>
    <w:rsid w:val="00745DCE"/>
    <w:rsid w:val="00747F8F"/>
    <w:rsid w:val="00753D89"/>
    <w:rsid w:val="00753DDA"/>
    <w:rsid w:val="007541E0"/>
    <w:rsid w:val="00754A6E"/>
    <w:rsid w:val="007550F9"/>
    <w:rsid w:val="007553D8"/>
    <w:rsid w:val="00755C9B"/>
    <w:rsid w:val="00760FE4"/>
    <w:rsid w:val="00762C5F"/>
    <w:rsid w:val="007636C2"/>
    <w:rsid w:val="00763D8B"/>
    <w:rsid w:val="007657F6"/>
    <w:rsid w:val="00765E47"/>
    <w:rsid w:val="00766D31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9D1"/>
    <w:rsid w:val="007C0EE0"/>
    <w:rsid w:val="007C12D3"/>
    <w:rsid w:val="007C1B71"/>
    <w:rsid w:val="007C2FBB"/>
    <w:rsid w:val="007C7164"/>
    <w:rsid w:val="007C7413"/>
    <w:rsid w:val="007D1984"/>
    <w:rsid w:val="007D2AFE"/>
    <w:rsid w:val="007D6777"/>
    <w:rsid w:val="007E3264"/>
    <w:rsid w:val="007E3FEA"/>
    <w:rsid w:val="007E5D21"/>
    <w:rsid w:val="007E6402"/>
    <w:rsid w:val="007F0A0B"/>
    <w:rsid w:val="007F3A60"/>
    <w:rsid w:val="007F3D0B"/>
    <w:rsid w:val="007F54AE"/>
    <w:rsid w:val="007F7C94"/>
    <w:rsid w:val="00802FFA"/>
    <w:rsid w:val="00810E4B"/>
    <w:rsid w:val="00814BAA"/>
    <w:rsid w:val="0081554D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28E"/>
    <w:rsid w:val="008713EA"/>
    <w:rsid w:val="00873C6B"/>
    <w:rsid w:val="00873FCA"/>
    <w:rsid w:val="00881E02"/>
    <w:rsid w:val="00882B63"/>
    <w:rsid w:val="00883500"/>
    <w:rsid w:val="0088426A"/>
    <w:rsid w:val="008852BA"/>
    <w:rsid w:val="00890108"/>
    <w:rsid w:val="00893877"/>
    <w:rsid w:val="0089483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06FF"/>
    <w:rsid w:val="008F340F"/>
    <w:rsid w:val="009014E7"/>
    <w:rsid w:val="00903523"/>
    <w:rsid w:val="00906281"/>
    <w:rsid w:val="0090659A"/>
    <w:rsid w:val="009106B9"/>
    <w:rsid w:val="00911080"/>
    <w:rsid w:val="00912500"/>
    <w:rsid w:val="00913476"/>
    <w:rsid w:val="0091350B"/>
    <w:rsid w:val="00915986"/>
    <w:rsid w:val="0091624F"/>
    <w:rsid w:val="00917624"/>
    <w:rsid w:val="00926CB2"/>
    <w:rsid w:val="00930386"/>
    <w:rsid w:val="009305E2"/>
    <w:rsid w:val="009309F5"/>
    <w:rsid w:val="00933237"/>
    <w:rsid w:val="00933F28"/>
    <w:rsid w:val="00935502"/>
    <w:rsid w:val="009400C3"/>
    <w:rsid w:val="00940171"/>
    <w:rsid w:val="00942299"/>
    <w:rsid w:val="00942667"/>
    <w:rsid w:val="009453F7"/>
    <w:rsid w:val="009476C0"/>
    <w:rsid w:val="00963E34"/>
    <w:rsid w:val="00964DFA"/>
    <w:rsid w:val="009675C6"/>
    <w:rsid w:val="00970A69"/>
    <w:rsid w:val="0097493E"/>
    <w:rsid w:val="0098155C"/>
    <w:rsid w:val="009818AB"/>
    <w:rsid w:val="00981CCA"/>
    <w:rsid w:val="00982AB0"/>
    <w:rsid w:val="00983B77"/>
    <w:rsid w:val="00985850"/>
    <w:rsid w:val="00996053"/>
    <w:rsid w:val="00997E71"/>
    <w:rsid w:val="009A037A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55FD"/>
    <w:rsid w:val="009D2C27"/>
    <w:rsid w:val="009D503E"/>
    <w:rsid w:val="009E2309"/>
    <w:rsid w:val="009E42B9"/>
    <w:rsid w:val="009E4E17"/>
    <w:rsid w:val="009E54B9"/>
    <w:rsid w:val="009F4B48"/>
    <w:rsid w:val="009F4C2E"/>
    <w:rsid w:val="009F6F02"/>
    <w:rsid w:val="00A00F42"/>
    <w:rsid w:val="00A014A3"/>
    <w:rsid w:val="00A027CC"/>
    <w:rsid w:val="00A0412D"/>
    <w:rsid w:val="00A07D9D"/>
    <w:rsid w:val="00A14223"/>
    <w:rsid w:val="00A15DF0"/>
    <w:rsid w:val="00A21211"/>
    <w:rsid w:val="00A30F8A"/>
    <w:rsid w:val="00A33890"/>
    <w:rsid w:val="00A33DFC"/>
    <w:rsid w:val="00A34E7F"/>
    <w:rsid w:val="00A4048C"/>
    <w:rsid w:val="00A44247"/>
    <w:rsid w:val="00A4588B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2DDA"/>
    <w:rsid w:val="00A65742"/>
    <w:rsid w:val="00A676FF"/>
    <w:rsid w:val="00A705C0"/>
    <w:rsid w:val="00A73EBA"/>
    <w:rsid w:val="00A754B4"/>
    <w:rsid w:val="00A759F8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2CCF"/>
    <w:rsid w:val="00B052EE"/>
    <w:rsid w:val="00B1081F"/>
    <w:rsid w:val="00B113F9"/>
    <w:rsid w:val="00B2183C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4874"/>
    <w:rsid w:val="00B717AF"/>
    <w:rsid w:val="00B72F2A"/>
    <w:rsid w:val="00B730C7"/>
    <w:rsid w:val="00B74716"/>
    <w:rsid w:val="00B7675A"/>
    <w:rsid w:val="00B81898"/>
    <w:rsid w:val="00B82DED"/>
    <w:rsid w:val="00B83B06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250B"/>
    <w:rsid w:val="00BD6D76"/>
    <w:rsid w:val="00BE3A73"/>
    <w:rsid w:val="00BE56B3"/>
    <w:rsid w:val="00BE676D"/>
    <w:rsid w:val="00BF04E8"/>
    <w:rsid w:val="00BF16BF"/>
    <w:rsid w:val="00BF4D1F"/>
    <w:rsid w:val="00BF76BE"/>
    <w:rsid w:val="00BF7763"/>
    <w:rsid w:val="00C02A73"/>
    <w:rsid w:val="00C063D2"/>
    <w:rsid w:val="00C07FD9"/>
    <w:rsid w:val="00C10955"/>
    <w:rsid w:val="00C11C4D"/>
    <w:rsid w:val="00C162C0"/>
    <w:rsid w:val="00C1712C"/>
    <w:rsid w:val="00C1738A"/>
    <w:rsid w:val="00C20634"/>
    <w:rsid w:val="00C212E0"/>
    <w:rsid w:val="00C23E16"/>
    <w:rsid w:val="00C27E37"/>
    <w:rsid w:val="00C32713"/>
    <w:rsid w:val="00C351B8"/>
    <w:rsid w:val="00C402AD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7B32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6073"/>
    <w:rsid w:val="00CF0DA5"/>
    <w:rsid w:val="00CF26E3"/>
    <w:rsid w:val="00CF5D31"/>
    <w:rsid w:val="00CF5F3B"/>
    <w:rsid w:val="00CF6445"/>
    <w:rsid w:val="00CF7733"/>
    <w:rsid w:val="00CF791A"/>
    <w:rsid w:val="00D00513"/>
    <w:rsid w:val="00D00D7D"/>
    <w:rsid w:val="00D030AE"/>
    <w:rsid w:val="00D139C8"/>
    <w:rsid w:val="00D16198"/>
    <w:rsid w:val="00D1690D"/>
    <w:rsid w:val="00D16F19"/>
    <w:rsid w:val="00D17F81"/>
    <w:rsid w:val="00D256EE"/>
    <w:rsid w:val="00D2758C"/>
    <w:rsid w:val="00D275CA"/>
    <w:rsid w:val="00D2789B"/>
    <w:rsid w:val="00D30FB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3F4E"/>
    <w:rsid w:val="00D65692"/>
    <w:rsid w:val="00D66A7B"/>
    <w:rsid w:val="00D67067"/>
    <w:rsid w:val="00D729DE"/>
    <w:rsid w:val="00D75B6A"/>
    <w:rsid w:val="00D75FFD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581D"/>
    <w:rsid w:val="00D977E8"/>
    <w:rsid w:val="00D97B16"/>
    <w:rsid w:val="00DA119B"/>
    <w:rsid w:val="00DA212E"/>
    <w:rsid w:val="00DA4C17"/>
    <w:rsid w:val="00DA7082"/>
    <w:rsid w:val="00DB1C89"/>
    <w:rsid w:val="00DB3763"/>
    <w:rsid w:val="00DB4029"/>
    <w:rsid w:val="00DB5F4D"/>
    <w:rsid w:val="00DB65F1"/>
    <w:rsid w:val="00DB66F2"/>
    <w:rsid w:val="00DB6DA5"/>
    <w:rsid w:val="00DB7B76"/>
    <w:rsid w:val="00DC02B4"/>
    <w:rsid w:val="00DC076B"/>
    <w:rsid w:val="00DC186F"/>
    <w:rsid w:val="00DC252F"/>
    <w:rsid w:val="00DC5E95"/>
    <w:rsid w:val="00DC6050"/>
    <w:rsid w:val="00DC6445"/>
    <w:rsid w:val="00DD35E1"/>
    <w:rsid w:val="00DD43EA"/>
    <w:rsid w:val="00DD457F"/>
    <w:rsid w:val="00DE02AC"/>
    <w:rsid w:val="00DE6B8D"/>
    <w:rsid w:val="00DE6F44"/>
    <w:rsid w:val="00DF1B34"/>
    <w:rsid w:val="00DF1B58"/>
    <w:rsid w:val="00DF5A90"/>
    <w:rsid w:val="00E0059F"/>
    <w:rsid w:val="00E009DA"/>
    <w:rsid w:val="00E02619"/>
    <w:rsid w:val="00E037D9"/>
    <w:rsid w:val="00E04927"/>
    <w:rsid w:val="00E11A48"/>
    <w:rsid w:val="00E130EB"/>
    <w:rsid w:val="00E16196"/>
    <w:rsid w:val="00E162CD"/>
    <w:rsid w:val="00E17FA5"/>
    <w:rsid w:val="00E2049E"/>
    <w:rsid w:val="00E21BFE"/>
    <w:rsid w:val="00E21C88"/>
    <w:rsid w:val="00E223AC"/>
    <w:rsid w:val="00E26930"/>
    <w:rsid w:val="00E27257"/>
    <w:rsid w:val="00E27F4F"/>
    <w:rsid w:val="00E33C65"/>
    <w:rsid w:val="00E40EF4"/>
    <w:rsid w:val="00E449D0"/>
    <w:rsid w:val="00E44A34"/>
    <w:rsid w:val="00E4506A"/>
    <w:rsid w:val="00E47496"/>
    <w:rsid w:val="00E53F99"/>
    <w:rsid w:val="00E56510"/>
    <w:rsid w:val="00E6077C"/>
    <w:rsid w:val="00E62EA8"/>
    <w:rsid w:val="00E67A6E"/>
    <w:rsid w:val="00E70096"/>
    <w:rsid w:val="00E71B43"/>
    <w:rsid w:val="00E75309"/>
    <w:rsid w:val="00E7776E"/>
    <w:rsid w:val="00E81612"/>
    <w:rsid w:val="00E82BD7"/>
    <w:rsid w:val="00E859E3"/>
    <w:rsid w:val="00E85A3E"/>
    <w:rsid w:val="00E87D18"/>
    <w:rsid w:val="00E87D62"/>
    <w:rsid w:val="00E97333"/>
    <w:rsid w:val="00EA10A6"/>
    <w:rsid w:val="00EA486E"/>
    <w:rsid w:val="00EA4FA3"/>
    <w:rsid w:val="00EB001B"/>
    <w:rsid w:val="00EB0785"/>
    <w:rsid w:val="00EB196C"/>
    <w:rsid w:val="00EB3082"/>
    <w:rsid w:val="00EB6C33"/>
    <w:rsid w:val="00EC1697"/>
    <w:rsid w:val="00EC1DEA"/>
    <w:rsid w:val="00EC4DA7"/>
    <w:rsid w:val="00EC6F62"/>
    <w:rsid w:val="00ED2EA2"/>
    <w:rsid w:val="00ED6019"/>
    <w:rsid w:val="00ED7830"/>
    <w:rsid w:val="00EE2BFF"/>
    <w:rsid w:val="00EE3909"/>
    <w:rsid w:val="00EF1F0B"/>
    <w:rsid w:val="00EF4205"/>
    <w:rsid w:val="00EF5939"/>
    <w:rsid w:val="00EF5A17"/>
    <w:rsid w:val="00F01714"/>
    <w:rsid w:val="00F0258F"/>
    <w:rsid w:val="00F02D06"/>
    <w:rsid w:val="00F056E5"/>
    <w:rsid w:val="00F06FDD"/>
    <w:rsid w:val="00F10819"/>
    <w:rsid w:val="00F11219"/>
    <w:rsid w:val="00F1384D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4446"/>
    <w:rsid w:val="00F4135D"/>
    <w:rsid w:val="00F41F1B"/>
    <w:rsid w:val="00F46BD9"/>
    <w:rsid w:val="00F5684B"/>
    <w:rsid w:val="00F60BE0"/>
    <w:rsid w:val="00F6280E"/>
    <w:rsid w:val="00F666EC"/>
    <w:rsid w:val="00F7050A"/>
    <w:rsid w:val="00F75533"/>
    <w:rsid w:val="00F8036D"/>
    <w:rsid w:val="00F809DC"/>
    <w:rsid w:val="00F86EB0"/>
    <w:rsid w:val="00F910B4"/>
    <w:rsid w:val="00FA154B"/>
    <w:rsid w:val="00FA3811"/>
    <w:rsid w:val="00FA3B9F"/>
    <w:rsid w:val="00FA3F06"/>
    <w:rsid w:val="00FA4A26"/>
    <w:rsid w:val="00FA500A"/>
    <w:rsid w:val="00FA7084"/>
    <w:rsid w:val="00FA7BEF"/>
    <w:rsid w:val="00FB1105"/>
    <w:rsid w:val="00FB1929"/>
    <w:rsid w:val="00FB5FD9"/>
    <w:rsid w:val="00FB6713"/>
    <w:rsid w:val="00FB7479"/>
    <w:rsid w:val="00FB7FFE"/>
    <w:rsid w:val="00FC1341"/>
    <w:rsid w:val="00FC7EA0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041B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F95"/>
  <w15:docId w15:val="{22707CB6-7971-46B8-B10D-E0AAC4C9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1619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D1619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C09D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1619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ListParagraph">
    <w:name w:val="List Paragraph"/>
    <w:basedOn w:val="Normal"/>
    <w:uiPriority w:val="34"/>
    <w:qFormat/>
    <w:rsid w:val="003F30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0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06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306A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306A"/>
    <w:rPr>
      <w:color w:val="800080" w:themeColor="followedHyperlink"/>
      <w:u w:val="single"/>
    </w:rPr>
  </w:style>
  <w:style w:type="numbering" w:customStyle="1" w:styleId="LabList1">
    <w:name w:val="Lab List1"/>
    <w:basedOn w:val="NoList"/>
    <w:uiPriority w:val="99"/>
    <w:rsid w:val="003F306A"/>
  </w:style>
  <w:style w:type="paragraph" w:styleId="NormalWeb">
    <w:name w:val="Normal (Web)"/>
    <w:basedOn w:val="Normal"/>
    <w:uiPriority w:val="99"/>
    <w:semiHidden/>
    <w:unhideWhenUsed/>
    <w:rsid w:val="00DA4C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hyperlink" Target="https://talosintelligence.com/talos_file_reputatio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0D3D55688E48DDB6EC995446F5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A043-C8E7-4F9A-9A7A-3BD769F434E4}"/>
      </w:docPartPr>
      <w:docPartBody>
        <w:p w:rsidR="007C2D57" w:rsidRDefault="002B6FB7">
          <w:pPr>
            <w:pStyle w:val="590D3D55688E48DDB6EC995446F5394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7"/>
    <w:rsid w:val="000945AC"/>
    <w:rsid w:val="00133625"/>
    <w:rsid w:val="001A284B"/>
    <w:rsid w:val="001D6639"/>
    <w:rsid w:val="002058C1"/>
    <w:rsid w:val="00245303"/>
    <w:rsid w:val="002863C9"/>
    <w:rsid w:val="002B6FB7"/>
    <w:rsid w:val="002C48D7"/>
    <w:rsid w:val="00345F7C"/>
    <w:rsid w:val="00390063"/>
    <w:rsid w:val="00527E94"/>
    <w:rsid w:val="007C2D57"/>
    <w:rsid w:val="008E007B"/>
    <w:rsid w:val="009511C6"/>
    <w:rsid w:val="009D67DD"/>
    <w:rsid w:val="00D16F19"/>
    <w:rsid w:val="00DA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0D3D55688E48DDB6EC995446F5394E">
    <w:name w:val="590D3D55688E48DDB6EC995446F539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A47447-2FC5-4579-9C24-0A2D28C49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236</TotalTime>
  <Pages>9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Investigating an Attack on a Windows Host</vt:lpstr>
    </vt:vector>
  </TitlesOfParts>
  <Company>Cisco Systems, Inc.</Company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Investigating an Attack on a Windows Host</dc:title>
  <dc:creator>SP</dc:creator>
  <dc:description>2020</dc:description>
  <cp:lastModifiedBy>salma ahmed</cp:lastModifiedBy>
  <cp:revision>20</cp:revision>
  <cp:lastPrinted>2020-07-21T16:32:00Z</cp:lastPrinted>
  <dcterms:created xsi:type="dcterms:W3CDTF">2020-07-06T14:40:00Z</dcterms:created>
  <dcterms:modified xsi:type="dcterms:W3CDTF">2025-09-12T14:52:00Z</dcterms:modified>
</cp:coreProperties>
</file>