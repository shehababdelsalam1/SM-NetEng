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1CEC" w14:textId="12AF70BC"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8279F8352244EB6B2E8206DA7DB17F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34106">
            <w:t>Lab - Incident Handling</w:t>
          </w:r>
        </w:sdtContent>
      </w:sdt>
    </w:p>
    <w:p w14:paraId="40E3221C" w14:textId="77777777" w:rsidR="00D778DF" w:rsidRPr="00E70096" w:rsidRDefault="00D778DF" w:rsidP="00D452F4">
      <w:pPr>
        <w:pStyle w:val="Heading1"/>
      </w:pPr>
      <w:r w:rsidRPr="00E70096">
        <w:t>Objectives</w:t>
      </w:r>
    </w:p>
    <w:p w14:paraId="64A06350" w14:textId="77777777" w:rsidR="00834106" w:rsidRPr="00E70096" w:rsidRDefault="00834106" w:rsidP="00834106">
      <w:pPr>
        <w:pStyle w:val="BodyTextL25"/>
      </w:pPr>
      <w:r>
        <w:t xml:space="preserve">Apply your knowledge of </w:t>
      </w:r>
      <w:r w:rsidRPr="00117EC0">
        <w:t>security incident handling procedures to formulate question</w:t>
      </w:r>
      <w:r>
        <w:t>s</w:t>
      </w:r>
      <w:r w:rsidRPr="00117EC0">
        <w:t xml:space="preserve"> about given incident scenarios</w:t>
      </w:r>
      <w:r>
        <w:t>.</w:t>
      </w:r>
    </w:p>
    <w:p w14:paraId="780ED76A" w14:textId="77777777" w:rsidR="00D778DF" w:rsidRDefault="00D778DF" w:rsidP="00D452F4">
      <w:pPr>
        <w:pStyle w:val="Heading1"/>
      </w:pPr>
      <w:r w:rsidRPr="00E70096">
        <w:t>Background / Scenario</w:t>
      </w:r>
    </w:p>
    <w:p w14:paraId="6C6AF82A" w14:textId="49E73742" w:rsidR="001A64A8" w:rsidRPr="001A64A8" w:rsidRDefault="00834106" w:rsidP="001A64A8">
      <w:pPr>
        <w:pStyle w:val="BodyTextL25"/>
      </w:pPr>
      <w:r>
        <w:rPr>
          <w:rFonts w:eastAsia="Arial"/>
        </w:rPr>
        <w:t xml:space="preserve">Computer security incident response has become a vital part of any organization. The process for handling a security incident can be complicated and involve many different groups. An organization must have standards for responding to incidents in the form of policies, procedures, and checklists. To properly respond to a security incident, the security analyst must be trained to understand what to do and must also follow </w:t>
      </w:r>
      <w:proofErr w:type="gramStart"/>
      <w:r>
        <w:rPr>
          <w:rFonts w:eastAsia="Arial"/>
        </w:rPr>
        <w:t>all of</w:t>
      </w:r>
      <w:proofErr w:type="gramEnd"/>
      <w:r>
        <w:rPr>
          <w:rFonts w:eastAsia="Arial"/>
        </w:rPr>
        <w:t xml:space="preserve"> the guidelines outlined by the organization. </w:t>
      </w:r>
      <w:r w:rsidRPr="001A64A8">
        <w:t>There are many resources available to help organizations create and maintain a computer incident response handling policy</w:t>
      </w:r>
      <w:r w:rsidR="001A64A8" w:rsidRPr="001A64A8">
        <w:t>. The NIST Special Publication 800-61r2 is specifically cited in the Understanding Cisco Cybersecurity Operations Fundamentals (200-201 CBROPS) exam topics.</w:t>
      </w:r>
    </w:p>
    <w:p w14:paraId="5CF5E3EC" w14:textId="77777777" w:rsidR="00125806" w:rsidRDefault="00125806" w:rsidP="00D452F4">
      <w:pPr>
        <w:pStyle w:val="Heading1"/>
      </w:pPr>
      <w:r>
        <w:t>Instructions</w:t>
      </w:r>
    </w:p>
    <w:p w14:paraId="0C6D1395" w14:textId="77777777" w:rsidR="00834106" w:rsidRDefault="00834106" w:rsidP="00834106">
      <w:pPr>
        <w:pStyle w:val="Heading2"/>
        <w:numPr>
          <w:ilvl w:val="2"/>
          <w:numId w:val="10"/>
        </w:numPr>
      </w:pPr>
      <w:r w:rsidRPr="00E41F7B">
        <w:t>Worm and Distributed Denial of Service (DDoS) Agent Infestation</w:t>
      </w:r>
    </w:p>
    <w:p w14:paraId="4F94F160" w14:textId="77777777" w:rsidR="00834106" w:rsidRPr="00F53192" w:rsidRDefault="00834106" w:rsidP="00834106">
      <w:pPr>
        <w:pStyle w:val="BodyTextL25"/>
      </w:pPr>
      <w:r>
        <w:t>Study the following scenario and discuss and determine the incident response handling questions that should be asked at each stage of the incident response process. Consider the details of the organization and the CSIRC when formulating your questions.</w:t>
      </w:r>
    </w:p>
    <w:p w14:paraId="1FFCDD33" w14:textId="77777777" w:rsidR="00834106" w:rsidRDefault="00834106" w:rsidP="00834106">
      <w:pPr>
        <w:pStyle w:val="BodyTextL25"/>
      </w:pPr>
      <w:r>
        <w:t xml:space="preserve">This scenario is about a small, family-owned investment firm. The organization has only one location and less than 100 employees. </w:t>
      </w:r>
      <w:r w:rsidRPr="00F55F04">
        <w:t xml:space="preserve">On a Tuesday morning, a new worm is released; it spreads itself through removable media, and it can copy itself to open Windows shares. When the worm infects a host, it installs a DDoS agent. </w:t>
      </w:r>
      <w:r>
        <w:t>It was s</w:t>
      </w:r>
      <w:r w:rsidRPr="00F55F04">
        <w:t xml:space="preserve">everal hours after the worm started to spread </w:t>
      </w:r>
      <w:r>
        <w:t>b</w:t>
      </w:r>
      <w:r w:rsidRPr="00F55F04">
        <w:t>efore antivirus signatures bec</w:t>
      </w:r>
      <w:r>
        <w:t>a</w:t>
      </w:r>
      <w:r w:rsidRPr="00F55F04">
        <w:t>me available</w:t>
      </w:r>
      <w:r>
        <w:t>. T</w:t>
      </w:r>
      <w:r w:rsidRPr="00F55F04">
        <w:t>he</w:t>
      </w:r>
      <w:r>
        <w:t xml:space="preserve"> </w:t>
      </w:r>
      <w:r w:rsidRPr="00F55F04">
        <w:t>organization ha</w:t>
      </w:r>
      <w:r>
        <w:t>d</w:t>
      </w:r>
      <w:r w:rsidRPr="00F55F04">
        <w:t xml:space="preserve"> already incurred widespread infections.</w:t>
      </w:r>
    </w:p>
    <w:p w14:paraId="42BEA187" w14:textId="77777777" w:rsidR="00834106" w:rsidRDefault="00834106" w:rsidP="00834106">
      <w:pPr>
        <w:pStyle w:val="BodyTextL25"/>
      </w:pPr>
      <w:r>
        <w:t>The investment firm has hired a small team of security experts who often use the diamond model of security incident handling.</w:t>
      </w:r>
    </w:p>
    <w:p w14:paraId="26479422" w14:textId="77777777" w:rsidR="00834106" w:rsidRDefault="00834106" w:rsidP="00834106">
      <w:pPr>
        <w:pStyle w:val="BodyTextL25"/>
        <w:rPr>
          <w:b/>
          <w:rtl/>
        </w:rPr>
      </w:pPr>
      <w:r>
        <w:rPr>
          <w:b/>
        </w:rPr>
        <w:t>Preparation:</w:t>
      </w:r>
    </w:p>
    <w:p w14:paraId="56A7FFC2" w14:textId="77777777" w:rsidR="00523EA3" w:rsidRDefault="00523EA3" w:rsidP="00523EA3">
      <w:pPr>
        <w:pStyle w:val="BodyTextL25"/>
        <w:keepNext/>
        <w:rPr>
          <w:sz w:val="22"/>
          <w:szCs w:val="24"/>
          <w:rtl/>
        </w:rPr>
      </w:pPr>
      <w:r w:rsidRPr="00523EA3">
        <w:rPr>
          <w:sz w:val="22"/>
          <w:szCs w:val="24"/>
          <w:highlight w:val="yellow"/>
        </w:rPr>
        <w:t xml:space="preserve">Has the organization deployed up to date endpoint protection and restricted removable media policies Are Windows file shares configured with proper access controls and least privilege principles Is there an offline </w:t>
      </w:r>
      <w:proofErr w:type="gramStart"/>
      <w:r w:rsidRPr="00523EA3">
        <w:rPr>
          <w:sz w:val="22"/>
          <w:szCs w:val="24"/>
          <w:highlight w:val="yellow"/>
        </w:rPr>
        <w:t>backup strategy</w:t>
      </w:r>
      <w:proofErr w:type="gramEnd"/>
      <w:r w:rsidRPr="00523EA3">
        <w:rPr>
          <w:sz w:val="22"/>
          <w:szCs w:val="24"/>
          <w:highlight w:val="yellow"/>
        </w:rPr>
        <w:t xml:space="preserve"> available to restore compromised systems quickly</w:t>
      </w:r>
    </w:p>
    <w:p w14:paraId="079984AB" w14:textId="77777777" w:rsidR="00523EA3" w:rsidRDefault="00523EA3" w:rsidP="00523EA3">
      <w:pPr>
        <w:pStyle w:val="BodyTextL25"/>
        <w:keepNext/>
        <w:rPr>
          <w:sz w:val="22"/>
          <w:szCs w:val="24"/>
          <w:rtl/>
        </w:rPr>
      </w:pPr>
    </w:p>
    <w:p w14:paraId="43AC2BB8" w14:textId="060BA3DA" w:rsidR="00834106" w:rsidRDefault="00834106" w:rsidP="00523EA3">
      <w:pPr>
        <w:pStyle w:val="BodyTextL25"/>
        <w:keepNext/>
        <w:rPr>
          <w:b/>
          <w:rtl/>
        </w:rPr>
      </w:pPr>
      <w:r>
        <w:rPr>
          <w:b/>
        </w:rPr>
        <w:t>Detection and Analysis:</w:t>
      </w:r>
    </w:p>
    <w:p w14:paraId="677C847D" w14:textId="3C4467BF" w:rsidR="00523EA3" w:rsidRPr="00523EA3" w:rsidRDefault="00523EA3" w:rsidP="00523EA3">
      <w:pPr>
        <w:pStyle w:val="BodyTextL25"/>
        <w:keepNext/>
        <w:rPr>
          <w:sz w:val="24"/>
          <w:szCs w:val="28"/>
        </w:rPr>
      </w:pPr>
      <w:r w:rsidRPr="00523EA3">
        <w:rPr>
          <w:highlight w:val="yellow"/>
        </w:rPr>
        <w:t>Which internal hosts are currently infected with the DDoS agent How is the worm spreading across open Windows shares and removable drives What network traffic patterns or C2 communications indicate active DDoS agent activity</w:t>
      </w:r>
    </w:p>
    <w:p w14:paraId="1166B1F9" w14:textId="77777777" w:rsidR="00406CD8" w:rsidRDefault="00406CD8" w:rsidP="00406CD8">
      <w:pPr>
        <w:pStyle w:val="AnswerLineL25"/>
      </w:pPr>
      <w:r>
        <w:t>Type your answers here.</w:t>
      </w:r>
    </w:p>
    <w:p w14:paraId="00D0F341" w14:textId="77777777" w:rsidR="00834106" w:rsidRDefault="00834106" w:rsidP="00834106">
      <w:pPr>
        <w:pStyle w:val="BodyTextL25Bold"/>
        <w:keepNext/>
        <w:rPr>
          <w:rtl/>
        </w:rPr>
      </w:pPr>
      <w:r>
        <w:lastRenderedPageBreak/>
        <w:t>Containment, Eradication, and Recovery:</w:t>
      </w:r>
    </w:p>
    <w:p w14:paraId="553C898E" w14:textId="77777777" w:rsidR="00523EA3" w:rsidRDefault="00523EA3" w:rsidP="00523EA3">
      <w:pPr>
        <w:pStyle w:val="BodyTextL25Bold"/>
        <w:keepNext/>
        <w:rPr>
          <w:b w:val="0"/>
          <w:bCs/>
          <w:rtl/>
        </w:rPr>
      </w:pPr>
      <w:r w:rsidRPr="00523EA3">
        <w:rPr>
          <w:b w:val="0"/>
          <w:bCs/>
          <w:highlight w:val="yellow"/>
        </w:rPr>
        <w:t>Can we isolate infected hosts from the network without disrupting critical trading operations How can we safely apply the updated antivirus signatures to clean infected machines What is the process for restoring cleaned hosts and validating their security before reconnecting them</w:t>
      </w:r>
    </w:p>
    <w:p w14:paraId="5CCACD1F" w14:textId="77777777" w:rsidR="00523EA3" w:rsidRDefault="00523EA3" w:rsidP="00523EA3">
      <w:pPr>
        <w:pStyle w:val="BodyTextL25Bold"/>
        <w:keepNext/>
        <w:rPr>
          <w:b w:val="0"/>
          <w:bCs/>
          <w:rtl/>
        </w:rPr>
      </w:pPr>
    </w:p>
    <w:p w14:paraId="6193184B" w14:textId="0E75EB26" w:rsidR="00834106" w:rsidRDefault="00834106" w:rsidP="00523EA3">
      <w:pPr>
        <w:pStyle w:val="BodyTextL25Bold"/>
        <w:keepNext/>
        <w:rPr>
          <w:rtl/>
        </w:rPr>
      </w:pPr>
      <w:r>
        <w:t>Post-Incident Activity:</w:t>
      </w:r>
    </w:p>
    <w:p w14:paraId="121EA082" w14:textId="3CF5D84E" w:rsidR="00523EA3" w:rsidRPr="00523EA3" w:rsidRDefault="00523EA3" w:rsidP="00523EA3">
      <w:pPr>
        <w:pStyle w:val="BodyTextL25Bold"/>
        <w:keepNext/>
        <w:rPr>
          <w:b w:val="0"/>
          <w:bCs/>
        </w:rPr>
      </w:pPr>
      <w:r w:rsidRPr="00523EA3">
        <w:rPr>
          <w:b w:val="0"/>
          <w:bCs/>
          <w:highlight w:val="yellow"/>
        </w:rPr>
        <w:t xml:space="preserve">How did the worm breach our defenses before signatures were released What improvements are needed in employee security training regarding USB usage and shared folders Should we update our response checklists to contain </w:t>
      </w:r>
      <w:proofErr w:type="gramStart"/>
      <w:r w:rsidRPr="00523EA3">
        <w:rPr>
          <w:b w:val="0"/>
          <w:bCs/>
          <w:highlight w:val="yellow"/>
        </w:rPr>
        <w:t>zero day</w:t>
      </w:r>
      <w:proofErr w:type="gramEnd"/>
      <w:r w:rsidRPr="00523EA3">
        <w:rPr>
          <w:b w:val="0"/>
          <w:bCs/>
          <w:highlight w:val="yellow"/>
        </w:rPr>
        <w:t xml:space="preserve"> threats faster in the future</w:t>
      </w:r>
    </w:p>
    <w:p w14:paraId="5199790C" w14:textId="5DA2AAF9" w:rsidR="00834106" w:rsidRPr="00406CD8" w:rsidRDefault="00406CD8" w:rsidP="00406CD8">
      <w:pPr>
        <w:pStyle w:val="AnswerLineL25"/>
      </w:pPr>
      <w:bookmarkStart w:id="0" w:name="_Hlk491239442"/>
      <w:r>
        <w:t>Type your answers here.</w:t>
      </w:r>
    </w:p>
    <w:bookmarkEnd w:id="0"/>
    <w:p w14:paraId="2F32C352" w14:textId="77777777" w:rsidR="00834106" w:rsidRDefault="00834106" w:rsidP="00834106">
      <w:pPr>
        <w:pStyle w:val="Heading2"/>
        <w:numPr>
          <w:ilvl w:val="2"/>
          <w:numId w:val="10"/>
        </w:numPr>
      </w:pPr>
      <w:r w:rsidRPr="00F55F04">
        <w:t>Unauthorized Access to Payroll Records</w:t>
      </w:r>
    </w:p>
    <w:p w14:paraId="497BF682" w14:textId="77777777" w:rsidR="00834106" w:rsidRPr="00F53192" w:rsidRDefault="00834106" w:rsidP="00834106">
      <w:pPr>
        <w:pStyle w:val="BodyTextL25"/>
      </w:pPr>
      <w:r>
        <w:t>Study the following scenario. Discuss and determine the incident response handling questions that should be asked at each stage of the incident response process. Consider the details of the organization and the CSIRC when formulating your questions.</w:t>
      </w:r>
    </w:p>
    <w:p w14:paraId="33ACAB46" w14:textId="42862128" w:rsidR="00834106" w:rsidRDefault="00834106" w:rsidP="00834106">
      <w:pPr>
        <w:pStyle w:val="BodyTextL25"/>
      </w:pPr>
      <w:r>
        <w:t>This scenario is about a mid-sized hospital with multiple satellite offices and medical services. The organization has dozens of locations employing more than 5000 employees. Because of the size of the organization, they have adopted a CSIRC model with distributed incident response teams. They also have a coordinating team that watches ove</w:t>
      </w:r>
      <w:r w:rsidRPr="00AD01E9">
        <w:t xml:space="preserve">r the </w:t>
      </w:r>
      <w:r w:rsidR="00AD01E9" w:rsidRPr="00AD01E9">
        <w:t>security operations team</w:t>
      </w:r>
      <w:r w:rsidRPr="00AD01E9">
        <w:t xml:space="preserve"> and h</w:t>
      </w:r>
      <w:r>
        <w:t xml:space="preserve">elps them to communicate with each other. </w:t>
      </w:r>
    </w:p>
    <w:p w14:paraId="0233724D" w14:textId="77777777" w:rsidR="00834106" w:rsidRDefault="00834106" w:rsidP="00834106">
      <w:pPr>
        <w:pStyle w:val="BodyTextL25"/>
      </w:pPr>
      <w:r w:rsidRPr="00F55F04">
        <w:t>On a Wednesday evening, the organization’s physical security team receives a call from a payroll administrator who saw an unknown person leave her office, run down the hallway, and exit the building. The administrator had left her workstation unlocked and unattended for only a few minutes. The payroll program is still logged in and on the main menu, as it was when she left it, but the administrator notices that the mouse appears to have been moved. The incident response team has been asked to acquire evidence related to the incident and to determine what actions were performed.</w:t>
      </w:r>
    </w:p>
    <w:p w14:paraId="0AB4AD99" w14:textId="77777777" w:rsidR="00834106" w:rsidRDefault="00834106" w:rsidP="00834106">
      <w:pPr>
        <w:pStyle w:val="BodyTextL25"/>
      </w:pPr>
      <w:r>
        <w:t>The security teams practice the kill chain model and they understand how to use the VERIS database. For an extra layer of protection, they have partially outsourced staffing to an MSSP for 24/7 monitoring.</w:t>
      </w:r>
    </w:p>
    <w:p w14:paraId="6AD5BB8A" w14:textId="77777777" w:rsidR="00523EA3" w:rsidRDefault="00834106" w:rsidP="00523EA3">
      <w:pPr>
        <w:pStyle w:val="BodyTextL25Bold"/>
        <w:rPr>
          <w:rtl/>
        </w:rPr>
      </w:pPr>
      <w:r>
        <w:t>Preparation:</w:t>
      </w:r>
    </w:p>
    <w:p w14:paraId="28115DAD" w14:textId="447A1985" w:rsidR="00523EA3" w:rsidRPr="00523EA3" w:rsidRDefault="00523EA3" w:rsidP="00523EA3">
      <w:pPr>
        <w:pStyle w:val="BodyTextL25Bold"/>
        <w:rPr>
          <w:b w:val="0"/>
          <w:bCs/>
          <w:rtl/>
        </w:rPr>
      </w:pPr>
      <w:r w:rsidRPr="00523EA3">
        <w:rPr>
          <w:b w:val="0"/>
          <w:bCs/>
          <w:highlight w:val="yellow"/>
        </w:rPr>
        <w:t>Are automatic screen lock policies enforced across all workstations after a short idle period Is multi factor authentication required for sensitive payroll applications Do physical security controls like CCTV cameras and access badges cover all office entry points</w:t>
      </w:r>
    </w:p>
    <w:p w14:paraId="355402E3" w14:textId="77777777" w:rsidR="00834106" w:rsidRDefault="00834106" w:rsidP="00834106">
      <w:pPr>
        <w:pStyle w:val="BodyTextL25Bold"/>
        <w:rPr>
          <w:rtl/>
        </w:rPr>
      </w:pPr>
      <w:r>
        <w:t>Detection and Analysis:</w:t>
      </w:r>
    </w:p>
    <w:p w14:paraId="5EBACA4D" w14:textId="696182BB" w:rsidR="00523EA3" w:rsidRPr="00523EA3" w:rsidRDefault="00523EA3" w:rsidP="00834106">
      <w:pPr>
        <w:pStyle w:val="BodyTextL25Bold"/>
        <w:rPr>
          <w:b w:val="0"/>
          <w:bCs/>
        </w:rPr>
      </w:pPr>
      <w:r w:rsidRPr="00523EA3">
        <w:rPr>
          <w:b w:val="0"/>
          <w:bCs/>
          <w:highlight w:val="yellow"/>
        </w:rPr>
        <w:t>What active sessions or file modifications occurred on the payroll workstation while unattended Do CCTV footage and badge reader logs identify the unauthorized individual Has the MSSP detected any suspicious external data exfiltration or internal privilege escalation</w:t>
      </w:r>
    </w:p>
    <w:p w14:paraId="3A45AE95" w14:textId="6FFD52FD" w:rsidR="00834106" w:rsidRPr="00406CD8" w:rsidRDefault="00406CD8" w:rsidP="00406CD8">
      <w:pPr>
        <w:pStyle w:val="AnswerLineL25"/>
      </w:pPr>
      <w:r>
        <w:t>Type your answers here.</w:t>
      </w:r>
    </w:p>
    <w:p w14:paraId="268A8AE2" w14:textId="77777777" w:rsidR="00523EA3" w:rsidRDefault="00834106" w:rsidP="00523EA3">
      <w:pPr>
        <w:pStyle w:val="BodyTextL25Bold"/>
        <w:rPr>
          <w:rtl/>
        </w:rPr>
      </w:pPr>
      <w:r>
        <w:lastRenderedPageBreak/>
        <w:t>Containment, Eradication, and Recovery:</w:t>
      </w:r>
      <w:bookmarkStart w:id="1" w:name="_Hlk491239479"/>
    </w:p>
    <w:bookmarkEnd w:id="1"/>
    <w:p w14:paraId="68D6BCEC" w14:textId="5A389A6A" w:rsidR="00523EA3" w:rsidRPr="00523EA3" w:rsidRDefault="00523EA3" w:rsidP="00523EA3">
      <w:pPr>
        <w:pStyle w:val="BodyTextL25Bold"/>
        <w:rPr>
          <w:b w:val="0"/>
          <w:bCs/>
          <w:rtl/>
        </w:rPr>
      </w:pPr>
      <w:r w:rsidRPr="00523EA3">
        <w:rPr>
          <w:b w:val="0"/>
          <w:bCs/>
          <w:highlight w:val="yellow"/>
        </w:rPr>
        <w:t>Should we immediately revoke the compromised user credentials and terminate active payroll sessions How can we cryptographically acquire and preserve memory and log evidence from the workstation What steps are required to verify the integrity of payroll database records before resuming normal use</w:t>
      </w:r>
    </w:p>
    <w:p w14:paraId="441EEE94" w14:textId="77777777" w:rsidR="00523EA3" w:rsidRDefault="00523EA3" w:rsidP="00834106">
      <w:pPr>
        <w:pStyle w:val="BodyTextL25Bold"/>
        <w:rPr>
          <w:rtl/>
        </w:rPr>
      </w:pPr>
    </w:p>
    <w:p w14:paraId="3E7914D1" w14:textId="111A96FC" w:rsidR="00834106" w:rsidRDefault="00834106" w:rsidP="00834106">
      <w:pPr>
        <w:pStyle w:val="BodyTextL25Bold"/>
        <w:rPr>
          <w:rtl/>
        </w:rPr>
      </w:pPr>
      <w:r>
        <w:t>Post-Incident Activity:</w:t>
      </w:r>
    </w:p>
    <w:p w14:paraId="02709E02" w14:textId="4CF14030" w:rsidR="00523EA3" w:rsidRPr="00523EA3" w:rsidRDefault="00523EA3" w:rsidP="00523EA3">
      <w:pPr>
        <w:pStyle w:val="BodyTextL25Bold"/>
        <w:rPr>
          <w:b w:val="0"/>
          <w:bCs/>
        </w:rPr>
      </w:pPr>
      <w:r w:rsidRPr="00523EA3">
        <w:rPr>
          <w:b w:val="0"/>
          <w:bCs/>
          <w:highlight w:val="yellow"/>
        </w:rPr>
        <w:t>How can the distributed CSIRC and coordinating teams improve communication during physical breaches What evidence details should be cataloged in the VERIS database for future threat intelligence What policy changes are required to ensure strict physical security and immediate workstation locking</w:t>
      </w:r>
    </w:p>
    <w:p w14:paraId="5367173C" w14:textId="7D87EDC7" w:rsidR="00834106" w:rsidRPr="00406CD8" w:rsidRDefault="00406CD8" w:rsidP="00406CD8">
      <w:pPr>
        <w:pStyle w:val="AnswerLineL25"/>
      </w:pPr>
      <w:r>
        <w:t>Type your answers here.</w:t>
      </w:r>
    </w:p>
    <w:p w14:paraId="5A9E3AD8" w14:textId="2B420B85" w:rsidR="00C162C0" w:rsidRPr="00834106" w:rsidRDefault="00834106" w:rsidP="00834106">
      <w:pPr>
        <w:pStyle w:val="ConfigWindow"/>
      </w:pPr>
      <w:r w:rsidRPr="00834106">
        <w:t>End of document</w:t>
      </w:r>
      <w:r w:rsidR="00097783">
        <w:t>6</w:t>
      </w:r>
    </w:p>
    <w:sectPr w:rsidR="00C162C0" w:rsidRPr="00834106"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1572" w14:textId="77777777" w:rsidR="006451A6" w:rsidRDefault="006451A6" w:rsidP="00710659">
      <w:pPr>
        <w:spacing w:after="0" w:line="240" w:lineRule="auto"/>
      </w:pPr>
      <w:r>
        <w:separator/>
      </w:r>
    </w:p>
    <w:p w14:paraId="573687D3" w14:textId="77777777" w:rsidR="006451A6" w:rsidRDefault="006451A6"/>
  </w:endnote>
  <w:endnote w:type="continuationSeparator" w:id="0">
    <w:p w14:paraId="07BAB426" w14:textId="77777777" w:rsidR="006451A6" w:rsidRDefault="006451A6" w:rsidP="00710659">
      <w:pPr>
        <w:spacing w:after="0" w:line="240" w:lineRule="auto"/>
      </w:pPr>
      <w:r>
        <w:continuationSeparator/>
      </w:r>
    </w:p>
    <w:p w14:paraId="209DCB02" w14:textId="77777777" w:rsidR="006451A6" w:rsidRDefault="006451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D5BF" w14:textId="244231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34106">
          <w:t>2018</w:t>
        </w:r>
      </w:sdtContent>
    </w:sdt>
    <w:r>
      <w:t xml:space="preserve"> - </w:t>
    </w:r>
    <w:r>
      <w:fldChar w:fldCharType="begin"/>
    </w:r>
    <w:r>
      <w:instrText xml:space="preserve"> SAVEDATE  \@ "yyyy"  \* MERGEFORMAT </w:instrText>
    </w:r>
    <w:r>
      <w:fldChar w:fldCharType="separate"/>
    </w:r>
    <w:r w:rsidR="00523EA3">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019F" w14:textId="376B5BFC"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834106">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23EA3">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DA97C" w14:textId="77777777" w:rsidR="006451A6" w:rsidRDefault="006451A6" w:rsidP="00710659">
      <w:pPr>
        <w:spacing w:after="0" w:line="240" w:lineRule="auto"/>
      </w:pPr>
      <w:r>
        <w:separator/>
      </w:r>
    </w:p>
    <w:p w14:paraId="714BBF21" w14:textId="77777777" w:rsidR="006451A6" w:rsidRDefault="006451A6"/>
  </w:footnote>
  <w:footnote w:type="continuationSeparator" w:id="0">
    <w:p w14:paraId="78F8ED76" w14:textId="77777777" w:rsidR="006451A6" w:rsidRDefault="006451A6" w:rsidP="00710659">
      <w:pPr>
        <w:spacing w:after="0" w:line="240" w:lineRule="auto"/>
      </w:pPr>
      <w:r>
        <w:continuationSeparator/>
      </w:r>
    </w:p>
    <w:p w14:paraId="00BACEBF" w14:textId="77777777" w:rsidR="006451A6" w:rsidRDefault="006451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8279F8352244EB6B2E8206DA7DB17FA"/>
      </w:placeholder>
      <w:dataBinding w:prefixMappings="xmlns:ns0='http://purl.org/dc/elements/1.1/' xmlns:ns1='http://schemas.openxmlformats.org/package/2006/metadata/core-properties' " w:xpath="/ns1:coreProperties[1]/ns0:title[1]" w:storeItemID="{6C3C8BC8-F283-45AE-878A-BAB7291924A1}"/>
      <w:text/>
    </w:sdtPr>
    <w:sdtContent>
      <w:p w14:paraId="4BD79A42" w14:textId="77777777" w:rsidR="00926CB2" w:rsidRDefault="00834106" w:rsidP="008402F2">
        <w:pPr>
          <w:pStyle w:val="PageHead"/>
        </w:pPr>
        <w:r>
          <w:t>Lab - Incident Handling</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8643" w14:textId="77777777" w:rsidR="00926CB2" w:rsidRDefault="00882B63" w:rsidP="006C3FCF">
    <w:pPr>
      <w:ind w:left="-288"/>
    </w:pPr>
    <w:r>
      <w:rPr>
        <w:noProof/>
      </w:rPr>
      <w:drawing>
        <wp:inline distT="0" distB="0" distL="0" distR="0" wp14:anchorId="1271F26C" wp14:editId="386DE6A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42623560"/>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cenari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423109490">
    <w:abstractNumId w:val="6"/>
  </w:num>
  <w:num w:numId="2" w16cid:durableId="1596666944">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17845474">
    <w:abstractNumId w:val="2"/>
  </w:num>
  <w:num w:numId="4" w16cid:durableId="178415582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94596354">
    <w:abstractNumId w:val="4"/>
  </w:num>
  <w:num w:numId="6" w16cid:durableId="1639067637">
    <w:abstractNumId w:val="0"/>
  </w:num>
  <w:num w:numId="7" w16cid:durableId="466163464">
    <w:abstractNumId w:val="1"/>
  </w:num>
  <w:num w:numId="8" w16cid:durableId="814103550">
    <w:abstractNumId w:val="5"/>
    <w:lvlOverride w:ilvl="0">
      <w:lvl w:ilvl="0">
        <w:start w:val="1"/>
        <w:numFmt w:val="decimal"/>
        <w:lvlText w:val="Part %1:"/>
        <w:lvlJc w:val="left"/>
        <w:pPr>
          <w:tabs>
            <w:tab w:val="num" w:pos="1152"/>
          </w:tabs>
          <w:ind w:left="1152" w:hanging="792"/>
        </w:pPr>
        <w:rPr>
          <w:rFonts w:hint="default"/>
        </w:rPr>
      </w:lvl>
    </w:lvlOverride>
  </w:num>
  <w:num w:numId="9" w16cid:durableId="44010595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07862344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0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77037"/>
    <w:rsid w:val="00080AD8"/>
    <w:rsid w:val="000815D8"/>
    <w:rsid w:val="00084C99"/>
    <w:rsid w:val="00085CC6"/>
    <w:rsid w:val="00090C07"/>
    <w:rsid w:val="0009147A"/>
    <w:rsid w:val="00091E8D"/>
    <w:rsid w:val="0009378D"/>
    <w:rsid w:val="00097163"/>
    <w:rsid w:val="00097783"/>
    <w:rsid w:val="000A22C8"/>
    <w:rsid w:val="000B2344"/>
    <w:rsid w:val="000B6DF7"/>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4A8"/>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2C2D"/>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6CD8"/>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95640"/>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3EA3"/>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51A6"/>
    <w:rsid w:val="006513FB"/>
    <w:rsid w:val="00656EEF"/>
    <w:rsid w:val="006576AF"/>
    <w:rsid w:val="00662610"/>
    <w:rsid w:val="00672919"/>
    <w:rsid w:val="00677544"/>
    <w:rsid w:val="00681687"/>
    <w:rsid w:val="00686295"/>
    <w:rsid w:val="00686587"/>
    <w:rsid w:val="006904CF"/>
    <w:rsid w:val="00695222"/>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4106"/>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49DE"/>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1E9"/>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0D87"/>
    <w:rsid w:val="00D030AE"/>
    <w:rsid w:val="00D139C8"/>
    <w:rsid w:val="00D17F81"/>
    <w:rsid w:val="00D21608"/>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E9"/>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76A1"/>
    <w:rsid w:val="00E449D0"/>
    <w:rsid w:val="00E44A34"/>
    <w:rsid w:val="00E4506A"/>
    <w:rsid w:val="00E53F99"/>
    <w:rsid w:val="00E56510"/>
    <w:rsid w:val="00E62EA8"/>
    <w:rsid w:val="00E67A6E"/>
    <w:rsid w:val="00E70096"/>
    <w:rsid w:val="00E71B43"/>
    <w:rsid w:val="00E80E98"/>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C3F2"/>
  <w15:docId w15:val="{F3C25494-55DF-4EAC-8DFB-F214DFD7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E5AE9"/>
    <w:pPr>
      <w:spacing w:after="21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D01E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Hyperlink">
    <w:name w:val="Hyperlink"/>
    <w:basedOn w:val="DefaultParagraphFont"/>
    <w:unhideWhenUsed/>
    <w:rsid w:val="00834106"/>
    <w:rPr>
      <w:color w:val="0000FF" w:themeColor="hyperlink"/>
      <w:u w:val="single"/>
    </w:rPr>
  </w:style>
  <w:style w:type="character" w:styleId="FollowedHyperlink">
    <w:name w:val="FollowedHyperlink"/>
    <w:basedOn w:val="DefaultParagraphFont"/>
    <w:semiHidden/>
    <w:unhideWhenUsed/>
    <w:rsid w:val="00834106"/>
    <w:rPr>
      <w:color w:val="800080" w:themeColor="followedHyperlink"/>
      <w:u w:val="single"/>
    </w:rPr>
  </w:style>
  <w:style w:type="paragraph" w:customStyle="1" w:styleId="PartHead">
    <w:name w:val="Part Head"/>
    <w:basedOn w:val="Normal"/>
    <w:next w:val="BodyTextL25"/>
    <w:qFormat/>
    <w:rsid w:val="00834106"/>
    <w:pPr>
      <w:keepNext/>
      <w:spacing w:before="240"/>
      <w:outlineLvl w:val="0"/>
    </w:pPr>
    <w:rPr>
      <w:b/>
      <w:sz w:val="28"/>
    </w:rPr>
  </w:style>
  <w:style w:type="numbering" w:customStyle="1" w:styleId="PartStepSubStepList">
    <w:name w:val="Part_Step_SubStep_List"/>
    <w:basedOn w:val="NoList"/>
    <w:uiPriority w:val="99"/>
    <w:rsid w:val="00834106"/>
    <w:pPr>
      <w:numPr>
        <w:numId w:val="10"/>
      </w:numPr>
    </w:pPr>
  </w:style>
  <w:style w:type="paragraph" w:customStyle="1" w:styleId="TaskHead">
    <w:name w:val="Task Head"/>
    <w:basedOn w:val="PartHead"/>
    <w:next w:val="BodyTextL25"/>
    <w:rsid w:val="0083410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279F8352244EB6B2E8206DA7DB17FA"/>
        <w:category>
          <w:name w:val="General"/>
          <w:gallery w:val="placeholder"/>
        </w:category>
        <w:types>
          <w:type w:val="bbPlcHdr"/>
        </w:types>
        <w:behaviors>
          <w:behavior w:val="content"/>
        </w:behaviors>
        <w:guid w:val="{739C8BDB-DCED-4700-BB21-EEEDF101D7CD}"/>
      </w:docPartPr>
      <w:docPartBody>
        <w:p w:rsidR="00A06AE8" w:rsidRDefault="009E07D9">
          <w:pPr>
            <w:pStyle w:val="C8279F8352244EB6B2E8206DA7DB17F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D9"/>
    <w:rsid w:val="00077037"/>
    <w:rsid w:val="005025B3"/>
    <w:rsid w:val="009E07D9"/>
    <w:rsid w:val="00A06AE8"/>
    <w:rsid w:val="00F25B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8279F8352244EB6B2E8206DA7DB17FA">
    <w:name w:val="C8279F8352244EB6B2E8206DA7DB17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C88EDD-D780-4DA8-8BC4-A206C3329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10</TotalTime>
  <Pages>3</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Lab - Incident Handling</vt:lpstr>
    </vt:vector>
  </TitlesOfParts>
  <Company>Cisco Systems, Inc.</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Incident Handling</dc:title>
  <dc:creator>SP</dc:creator>
  <dc:description>2018</dc:description>
  <cp:lastModifiedBy>شهاب محمد عبدالسلام</cp:lastModifiedBy>
  <cp:revision>5</cp:revision>
  <cp:lastPrinted>2020-06-25T16:54:00Z</cp:lastPrinted>
  <dcterms:created xsi:type="dcterms:W3CDTF">2020-06-25T16:52:00Z</dcterms:created>
  <dcterms:modified xsi:type="dcterms:W3CDTF">2026-07-25T12:24:00Z</dcterms:modified>
</cp:coreProperties>
</file>